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3431" w:rsidRDefault="00836B33" w:rsidP="001F2B11">
      <w:pPr>
        <w:rPr>
          <w:rFonts w:ascii="Arial" w:hAnsi="Arial" w:cs="Arial"/>
          <w:b/>
        </w:rPr>
      </w:pPr>
      <w:r w:rsidRPr="00C1417D">
        <w:rPr>
          <w:rFonts w:ascii="Arial" w:hAnsi="Arial" w:cs="Arial"/>
          <w:b/>
          <w:bCs/>
          <w:noProof/>
          <w:sz w:val="22"/>
          <w:szCs w:val="22"/>
          <w:lang w:eastAsia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F36FDCF" wp14:editId="3BB3CFC2">
                <wp:simplePos x="0" y="0"/>
                <wp:positionH relativeFrom="margin">
                  <wp:posOffset>-601345</wp:posOffset>
                </wp:positionH>
                <wp:positionV relativeFrom="paragraph">
                  <wp:posOffset>-946785</wp:posOffset>
                </wp:positionV>
                <wp:extent cx="7191375" cy="1404620"/>
                <wp:effectExtent l="0" t="0" r="9525" b="381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91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10714" w:type="dxa"/>
                              <w:jc w:val="center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  <w:insideH w:val="single" w:sz="6" w:space="0" w:color="auto"/>
                                <w:insideV w:val="single" w:sz="6" w:space="0" w:color="auto"/>
                              </w:tblBorders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55"/>
                              <w:gridCol w:w="859"/>
                              <w:gridCol w:w="993"/>
                              <w:gridCol w:w="425"/>
                              <w:gridCol w:w="6095"/>
                              <w:gridCol w:w="1080"/>
                              <w:gridCol w:w="7"/>
                            </w:tblGrid>
                            <w:tr w:rsidR="000F38A4" w:rsidRPr="001536A2" w:rsidTr="006E1E6B">
                              <w:trPr>
                                <w:gridAfter w:val="1"/>
                                <w:wAfter w:w="7" w:type="dxa"/>
                                <w:trHeight w:hRule="exact" w:val="404"/>
                                <w:jc w:val="center"/>
                              </w:trPr>
                              <w:tc>
                                <w:tcPr>
                                  <w:tcW w:w="10707" w:type="dxa"/>
                                  <w:gridSpan w:val="6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CCCCCC"/>
                                </w:tcPr>
                                <w:p w:rsidR="000F38A4" w:rsidRPr="001F21BD" w:rsidRDefault="000F38A4" w:rsidP="00C1417D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  <w:t>ADP- Proceso de administración de proyectos</w:t>
                                  </w:r>
                                </w:p>
                              </w:tc>
                            </w:tr>
                            <w:tr w:rsidR="000F38A4" w:rsidRPr="001536A2" w:rsidTr="006E1E6B">
                              <w:trPr>
                                <w:gridAfter w:val="1"/>
                                <w:wAfter w:w="7" w:type="dxa"/>
                                <w:trHeight w:hRule="exact" w:val="458"/>
                                <w:jc w:val="center"/>
                              </w:trPr>
                              <w:tc>
                                <w:tcPr>
                                  <w:tcW w:w="10707" w:type="dxa"/>
                                  <w:gridSpan w:val="6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CCCCCC"/>
                                </w:tcPr>
                                <w:p w:rsidR="000F38A4" w:rsidRPr="000148DC" w:rsidRDefault="000F38A4" w:rsidP="006E1E6B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</w:rPr>
                                  </w:pPr>
                                  <w:r w:rsidRPr="006E1E6B"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  <w:t>Documento Caso</w:t>
                                  </w:r>
                                  <w:r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  <w:t xml:space="preserve"> de Uso, Formato Libre: ADP FL9</w:t>
                                  </w:r>
                                  <w:r w:rsidRPr="006E1E6B"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  <w:t xml:space="preserve"> Caso de Uso</w:t>
                                  </w:r>
                                </w:p>
                              </w:tc>
                            </w:tr>
                            <w:tr w:rsidR="000F38A4" w:rsidRPr="00C85AAF" w:rsidTr="001F2B11">
                              <w:trPr>
                                <w:gridAfter w:val="1"/>
                                <w:wAfter w:w="7" w:type="dxa"/>
                                <w:trHeight w:hRule="exact" w:val="720"/>
                                <w:jc w:val="center"/>
                              </w:trPr>
                              <w:tc>
                                <w:tcPr>
                                  <w:tcW w:w="3532" w:type="dxa"/>
                                  <w:gridSpan w:val="4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CCCCCC"/>
                                </w:tcPr>
                                <w:p w:rsidR="000F38A4" w:rsidRDefault="000F38A4" w:rsidP="00092EA5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lang w:val="es-ES"/>
                                    </w:rPr>
                                  </w:pPr>
                                  <w:r w:rsidRPr="001536A2">
                                    <w:rPr>
                                      <w:rFonts w:ascii="Arial" w:hAnsi="Arial" w:cs="Arial"/>
                                      <w:b/>
                                      <w:lang w:val="es-ES"/>
                                    </w:rPr>
                                    <w:t>Clave de la identificación del Programa/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lang w:val="es-ES"/>
                                    </w:rPr>
                                    <w:t>Proyecto:</w:t>
                                  </w:r>
                                </w:p>
                                <w:p w:rsidR="000F38A4" w:rsidRPr="00A06806" w:rsidRDefault="00C85AAF" w:rsidP="00092EA5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2"/>
                                      <w:szCs w:val="22"/>
                                    </w:rPr>
                                    <w:t>JDZH</w:t>
                                  </w:r>
                                  <w:r w:rsidR="00A06806" w:rsidRPr="00A06806">
                                    <w:rPr>
                                      <w:rFonts w:ascii="Calibri" w:hAnsi="Calibri" w:cs="Calibri"/>
                                      <w:color w:val="000000"/>
                                      <w:sz w:val="22"/>
                                      <w:szCs w:val="2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2"/>
                                      <w:szCs w:val="22"/>
                                    </w:rPr>
                                    <w:t>13</w:t>
                                  </w:r>
                                  <w:r w:rsidR="00A06806" w:rsidRPr="00A06806">
                                    <w:rPr>
                                      <w:rFonts w:ascii="Calibri" w:hAnsi="Calibri" w:cs="Calibri"/>
                                      <w:color w:val="000000"/>
                                      <w:sz w:val="22"/>
                                      <w:szCs w:val="2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2"/>
                                      <w:szCs w:val="22"/>
                                    </w:rPr>
                                    <w:t>06</w:t>
                                  </w:r>
                                  <w:r w:rsidR="00A06806" w:rsidRPr="00A06806">
                                    <w:rPr>
                                      <w:rFonts w:ascii="Calibri" w:hAnsi="Calibri" w:cs="Calibri"/>
                                      <w:color w:val="000000"/>
                                      <w:sz w:val="22"/>
                                      <w:szCs w:val="22"/>
                                    </w:rPr>
                                    <w:t>.20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2"/>
                                      <w:szCs w:val="22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7175" w:type="dxa"/>
                                  <w:gridSpan w:val="2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CCCCCC"/>
                                </w:tcPr>
                                <w:p w:rsidR="00390AC5" w:rsidRDefault="00390AC5" w:rsidP="00390AC5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4D120C">
                                    <w:rPr>
                                      <w:rFonts w:ascii="Arial" w:hAnsi="Arial" w:cs="Arial"/>
                                      <w:b/>
                                    </w:rPr>
                                    <w:t>Nombre del proyecto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: </w:t>
                                  </w:r>
                                </w:p>
                                <w:p w:rsidR="000F38A4" w:rsidRPr="00C85AAF" w:rsidRDefault="00C85AAF" w:rsidP="00390AC5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</w:pPr>
                                  <w:r w:rsidRPr="00C85AAF">
                                    <w:rPr>
                                      <w:rFonts w:ascii="Arial" w:hAnsi="Arial" w:cs="Arial"/>
                                    </w:rPr>
                                    <w:t xml:space="preserve">Test Práctico – </w:t>
                                  </w:r>
                                  <w:proofErr w:type="spellStart"/>
                                  <w:r w:rsidRPr="00C85AAF">
                                    <w:rPr>
                                      <w:rFonts w:ascii="Arial" w:hAnsi="Arial" w:cs="Arial"/>
                                    </w:rPr>
                                    <w:t>Frontend</w:t>
                                  </w:r>
                                  <w:proofErr w:type="spellEnd"/>
                                  <w:r w:rsidRPr="00C85AAF">
                                    <w:rPr>
                                      <w:rFonts w:ascii="Arial" w:hAnsi="Arial" w:cs="Arial"/>
                                    </w:rPr>
                                    <w:t xml:space="preserve"> MELI | Búsqueda de</w:t>
                                  </w:r>
                                  <w:r>
                                    <w:rPr>
                                      <w:rFonts w:ascii="Arial" w:hAnsi="Arial" w:cs="Arial"/>
                                    </w:rPr>
                                    <w:t xml:space="preserve"> productos.</w:t>
                                  </w:r>
                                </w:p>
                              </w:tc>
                            </w:tr>
                            <w:tr w:rsidR="000F38A4" w:rsidRPr="001536A2" w:rsidTr="006E1E6B">
                              <w:trPr>
                                <w:gridAfter w:val="1"/>
                                <w:wAfter w:w="7" w:type="dxa"/>
                                <w:trHeight w:hRule="exact" w:val="720"/>
                                <w:jc w:val="center"/>
                              </w:trPr>
                              <w:tc>
                                <w:tcPr>
                                  <w:tcW w:w="10707" w:type="dxa"/>
                                  <w:gridSpan w:val="6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CCCCCC"/>
                                </w:tcPr>
                                <w:p w:rsidR="00390AC5" w:rsidRDefault="00390AC5" w:rsidP="00390AC5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lang w:val="es-ES"/>
                                    </w:rPr>
                                  </w:pPr>
                                  <w:r w:rsidRPr="001536A2">
                                    <w:rPr>
                                      <w:rFonts w:ascii="Arial" w:hAnsi="Arial" w:cs="Arial"/>
                                      <w:b/>
                                      <w:lang w:val="es-ES"/>
                                    </w:rPr>
                                    <w:t>Unidad Administrativa responsable de la definición de las reglas del negocio:</w:t>
                                  </w:r>
                                </w:p>
                                <w:p w:rsidR="00390AC5" w:rsidRPr="009D0154" w:rsidRDefault="00C85AAF" w:rsidP="00390AC5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MELI</w:t>
                                  </w:r>
                                </w:p>
                                <w:p w:rsidR="00390AC5" w:rsidRDefault="00390AC5" w:rsidP="00390AC5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0F38A4" w:rsidRDefault="000F38A4" w:rsidP="006E1E6B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0F38A4" w:rsidRDefault="000F38A4" w:rsidP="006E1E6B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0F38A4" w:rsidRPr="006E1E6B" w:rsidRDefault="000F38A4" w:rsidP="006E1E6B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0F38A4" w:rsidRPr="001536A2" w:rsidTr="006E1E6B">
                              <w:trPr>
                                <w:trHeight w:hRule="exact" w:val="382"/>
                                <w:jc w:val="center"/>
                              </w:trPr>
                              <w:tc>
                                <w:tcPr>
                                  <w:tcW w:w="125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CCCCCC"/>
                                </w:tcPr>
                                <w:p w:rsidR="000F38A4" w:rsidRDefault="000F38A4" w:rsidP="006E1E6B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  <w:t>Prioritario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CCCCCC"/>
                                </w:tcPr>
                                <w:p w:rsidR="000F38A4" w:rsidRDefault="000F38A4" w:rsidP="006E1E6B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  <w:t>Si /No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CCCCCC"/>
                                </w:tcPr>
                                <w:p w:rsidR="000F38A4" w:rsidRDefault="000F38A4" w:rsidP="006E1E6B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  <w:t>Si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  <w:gridSpan w:val="2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CCCCCC"/>
                                </w:tcPr>
                                <w:p w:rsidR="000F38A4" w:rsidRDefault="000F38A4" w:rsidP="006E1E6B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  <w:t>En caso de ser prioritario, indicar el número de prioridad: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  <w:gridSpan w:val="2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CCCCCC"/>
                                </w:tcPr>
                                <w:p w:rsidR="000F38A4" w:rsidRDefault="000F38A4" w:rsidP="006E1E6B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Cs/>
                                      <w:sz w:val="22"/>
                                      <w:szCs w:val="22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:rsidR="000F38A4" w:rsidRPr="001536A2" w:rsidRDefault="000F38A4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36FDC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7.35pt;margin-top:-74.55pt;width:566.25pt;height:11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" stroked="f">
                <v:textbox style="mso-fit-shape-to-text:t">
                  <w:txbxContent>
                    <w:tbl>
                      <w:tblPr>
                        <w:tblW w:w="10714" w:type="dxa"/>
                        <w:jc w:val="center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right w:val="single" w:sz="12" w:space="0" w:color="auto"/>
                          <w:insideH w:val="single" w:sz="6" w:space="0" w:color="auto"/>
                          <w:insideV w:val="single" w:sz="6" w:space="0" w:color="auto"/>
                        </w:tblBorders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55"/>
                        <w:gridCol w:w="859"/>
                        <w:gridCol w:w="993"/>
                        <w:gridCol w:w="425"/>
                        <w:gridCol w:w="6095"/>
                        <w:gridCol w:w="1080"/>
                        <w:gridCol w:w="7"/>
                      </w:tblGrid>
                      <w:tr w:rsidR="000F38A4" w:rsidRPr="001536A2" w:rsidTr="006E1E6B">
                        <w:trPr>
                          <w:gridAfter w:val="1"/>
                          <w:wAfter w:w="7" w:type="dxa"/>
                          <w:trHeight w:hRule="exact" w:val="404"/>
                          <w:jc w:val="center"/>
                        </w:trPr>
                        <w:tc>
                          <w:tcPr>
                            <w:tcW w:w="10707" w:type="dxa"/>
                            <w:gridSpan w:val="6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CCCCCC"/>
                          </w:tcPr>
                          <w:p w:rsidR="000F38A4" w:rsidRPr="001F21BD" w:rsidRDefault="000F38A4" w:rsidP="00C1417D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  <w:t>ADP- Proceso de administración de proyectos</w:t>
                            </w:r>
                          </w:p>
                        </w:tc>
                      </w:tr>
                      <w:tr w:rsidR="000F38A4" w:rsidRPr="001536A2" w:rsidTr="006E1E6B">
                        <w:trPr>
                          <w:gridAfter w:val="1"/>
                          <w:wAfter w:w="7" w:type="dxa"/>
                          <w:trHeight w:hRule="exact" w:val="458"/>
                          <w:jc w:val="center"/>
                        </w:trPr>
                        <w:tc>
                          <w:tcPr>
                            <w:tcW w:w="10707" w:type="dxa"/>
                            <w:gridSpan w:val="6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CCCCCC"/>
                          </w:tcPr>
                          <w:p w:rsidR="000F38A4" w:rsidRPr="000148DC" w:rsidRDefault="000F38A4" w:rsidP="006E1E6B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6E1E6B"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  <w:t>Documento Caso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  <w:t xml:space="preserve"> de Uso, Formato Libre: ADP FL9</w:t>
                            </w:r>
                            <w:r w:rsidRPr="006E1E6B"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  <w:t xml:space="preserve"> Caso de Uso</w:t>
                            </w:r>
                          </w:p>
                        </w:tc>
                      </w:tr>
                      <w:tr w:rsidR="000F38A4" w:rsidRPr="00C85AAF" w:rsidTr="001F2B11">
                        <w:trPr>
                          <w:gridAfter w:val="1"/>
                          <w:wAfter w:w="7" w:type="dxa"/>
                          <w:trHeight w:hRule="exact" w:val="720"/>
                          <w:jc w:val="center"/>
                        </w:trPr>
                        <w:tc>
                          <w:tcPr>
                            <w:tcW w:w="3532" w:type="dxa"/>
                            <w:gridSpan w:val="4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CCCCCC"/>
                          </w:tcPr>
                          <w:p w:rsidR="000F38A4" w:rsidRDefault="000F38A4" w:rsidP="00092EA5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lang w:val="es-ES"/>
                              </w:rPr>
                            </w:pPr>
                            <w:r w:rsidRPr="001536A2">
                              <w:rPr>
                                <w:rFonts w:ascii="Arial" w:hAnsi="Arial" w:cs="Arial"/>
                                <w:b/>
                                <w:lang w:val="es-ES"/>
                              </w:rPr>
                              <w:t>Clave de la identificación del Programa/</w:t>
                            </w:r>
                            <w:r>
                              <w:rPr>
                                <w:rFonts w:ascii="Arial" w:hAnsi="Arial" w:cs="Arial"/>
                                <w:b/>
                                <w:lang w:val="es-ES"/>
                              </w:rPr>
                              <w:t>Proyecto:</w:t>
                            </w:r>
                          </w:p>
                          <w:p w:rsidR="000F38A4" w:rsidRPr="00A06806" w:rsidRDefault="00C85AAF" w:rsidP="00092EA5">
                            <w:pPr>
                              <w:jc w:val="both"/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JDZH</w:t>
                            </w:r>
                            <w:r w:rsidR="00A06806" w:rsidRPr="00A06806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13</w:t>
                            </w:r>
                            <w:r w:rsidR="00A06806" w:rsidRPr="00A06806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06</w:t>
                            </w:r>
                            <w:r w:rsidR="00A06806" w:rsidRPr="00A06806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.20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7175" w:type="dxa"/>
                            <w:gridSpan w:val="2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CCCCCC"/>
                          </w:tcPr>
                          <w:p w:rsidR="00390AC5" w:rsidRDefault="00390AC5" w:rsidP="00390AC5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4D120C">
                              <w:rPr>
                                <w:rFonts w:ascii="Arial" w:hAnsi="Arial" w:cs="Arial"/>
                                <w:b/>
                              </w:rPr>
                              <w:t>Nombre del proyecto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: </w:t>
                            </w:r>
                          </w:p>
                          <w:p w:rsidR="000F38A4" w:rsidRPr="00C85AAF" w:rsidRDefault="00C85AAF" w:rsidP="00390AC5">
                            <w:pPr>
                              <w:jc w:val="both"/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</w:pPr>
                            <w:r w:rsidRPr="00C85AAF">
                              <w:rPr>
                                <w:rFonts w:ascii="Arial" w:hAnsi="Arial" w:cs="Arial"/>
                              </w:rPr>
                              <w:t xml:space="preserve">Test Práctico – </w:t>
                            </w:r>
                            <w:proofErr w:type="spellStart"/>
                            <w:r w:rsidRPr="00C85AAF">
                              <w:rPr>
                                <w:rFonts w:ascii="Arial" w:hAnsi="Arial" w:cs="Arial"/>
                              </w:rPr>
                              <w:t>Frontend</w:t>
                            </w:r>
                            <w:proofErr w:type="spellEnd"/>
                            <w:r w:rsidRPr="00C85AAF">
                              <w:rPr>
                                <w:rFonts w:ascii="Arial" w:hAnsi="Arial" w:cs="Arial"/>
                              </w:rPr>
                              <w:t xml:space="preserve"> MELI | Búsqueda de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productos.</w:t>
                            </w:r>
                          </w:p>
                        </w:tc>
                      </w:tr>
                      <w:tr w:rsidR="000F38A4" w:rsidRPr="001536A2" w:rsidTr="006E1E6B">
                        <w:trPr>
                          <w:gridAfter w:val="1"/>
                          <w:wAfter w:w="7" w:type="dxa"/>
                          <w:trHeight w:hRule="exact" w:val="720"/>
                          <w:jc w:val="center"/>
                        </w:trPr>
                        <w:tc>
                          <w:tcPr>
                            <w:tcW w:w="10707" w:type="dxa"/>
                            <w:gridSpan w:val="6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CCCCCC"/>
                          </w:tcPr>
                          <w:p w:rsidR="00390AC5" w:rsidRDefault="00390AC5" w:rsidP="00390AC5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lang w:val="es-ES"/>
                              </w:rPr>
                            </w:pPr>
                            <w:r w:rsidRPr="001536A2">
                              <w:rPr>
                                <w:rFonts w:ascii="Arial" w:hAnsi="Arial" w:cs="Arial"/>
                                <w:b/>
                                <w:lang w:val="es-ES"/>
                              </w:rPr>
                              <w:t>Unidad Administrativa responsable de la definición de las reglas del negocio:</w:t>
                            </w:r>
                          </w:p>
                          <w:p w:rsidR="00390AC5" w:rsidRPr="009D0154" w:rsidRDefault="00C85AAF" w:rsidP="00390AC5">
                            <w:pPr>
                              <w:jc w:val="both"/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MELI</w:t>
                            </w:r>
                          </w:p>
                          <w:p w:rsidR="00390AC5" w:rsidRDefault="00390AC5" w:rsidP="00390AC5">
                            <w:pPr>
                              <w:jc w:val="both"/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0F38A4" w:rsidRDefault="000F38A4" w:rsidP="006E1E6B">
                            <w:pPr>
                              <w:jc w:val="both"/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0F38A4" w:rsidRDefault="000F38A4" w:rsidP="006E1E6B">
                            <w:pPr>
                              <w:jc w:val="both"/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0F38A4" w:rsidRPr="006E1E6B" w:rsidRDefault="000F38A4" w:rsidP="006E1E6B">
                            <w:pPr>
                              <w:jc w:val="both"/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0F38A4" w:rsidRPr="001536A2" w:rsidTr="006E1E6B">
                        <w:trPr>
                          <w:trHeight w:hRule="exact" w:val="382"/>
                          <w:jc w:val="center"/>
                        </w:trPr>
                        <w:tc>
                          <w:tcPr>
                            <w:tcW w:w="125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CCCCCC"/>
                          </w:tcPr>
                          <w:p w:rsidR="000F38A4" w:rsidRDefault="000F38A4" w:rsidP="006E1E6B">
                            <w:pPr>
                              <w:jc w:val="both"/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  <w:t>Prioritario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CCCCCC"/>
                          </w:tcPr>
                          <w:p w:rsidR="000F38A4" w:rsidRDefault="000F38A4" w:rsidP="006E1E6B">
                            <w:pPr>
                              <w:jc w:val="both"/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  <w:t>Si /No</w:t>
                            </w:r>
                          </w:p>
                        </w:tc>
                        <w:tc>
                          <w:tcPr>
                            <w:tcW w:w="993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CCCCCC"/>
                          </w:tcPr>
                          <w:p w:rsidR="000F38A4" w:rsidRDefault="000F38A4" w:rsidP="006E1E6B">
                            <w:pPr>
                              <w:jc w:val="both"/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  <w:t>Si</w:t>
                            </w:r>
                          </w:p>
                        </w:tc>
                        <w:tc>
                          <w:tcPr>
                            <w:tcW w:w="6520" w:type="dxa"/>
                            <w:gridSpan w:val="2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CCCCCC"/>
                          </w:tcPr>
                          <w:p w:rsidR="000F38A4" w:rsidRDefault="000F38A4" w:rsidP="006E1E6B">
                            <w:pPr>
                              <w:jc w:val="both"/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  <w:t>En caso de ser prioritario, indicar el número de prioridad:</w:t>
                            </w:r>
                          </w:p>
                        </w:tc>
                        <w:tc>
                          <w:tcPr>
                            <w:tcW w:w="1087" w:type="dxa"/>
                            <w:gridSpan w:val="2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CCCCCC"/>
                          </w:tcPr>
                          <w:p w:rsidR="000F38A4" w:rsidRDefault="000F38A4" w:rsidP="006E1E6B">
                            <w:pPr>
                              <w:jc w:val="both"/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  <w:t>1</w:t>
                            </w:r>
                          </w:p>
                        </w:tc>
                      </w:tr>
                    </w:tbl>
                    <w:p w:rsidR="000F38A4" w:rsidRPr="001536A2" w:rsidRDefault="000F38A4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F2B11" w:rsidRPr="004D120C" w:rsidRDefault="00F23E87" w:rsidP="001F2B1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:rsidR="001F2B11" w:rsidRDefault="001F2B11" w:rsidP="001F2B11">
      <w:pPr>
        <w:rPr>
          <w:rFonts w:ascii="Arial" w:hAnsi="Arial" w:cs="Arial"/>
          <w:b/>
          <w:sz w:val="22"/>
          <w:szCs w:val="22"/>
        </w:rPr>
      </w:pPr>
    </w:p>
    <w:p w:rsidR="00C1417D" w:rsidRDefault="00C1417D" w:rsidP="00C1417D">
      <w:pPr>
        <w:pStyle w:val="Encabezado"/>
        <w:tabs>
          <w:tab w:val="center" w:pos="4252"/>
          <w:tab w:val="right" w:pos="8504"/>
        </w:tabs>
        <w:jc w:val="center"/>
        <w:rPr>
          <w:rFonts w:ascii="Arial" w:hAnsi="Arial" w:cs="Arial"/>
          <w:b/>
          <w:bCs/>
          <w:sz w:val="22"/>
          <w:szCs w:val="22"/>
        </w:rPr>
      </w:pPr>
    </w:p>
    <w:p w:rsidR="00C1417D" w:rsidRDefault="00C1417D" w:rsidP="00C1417D">
      <w:pPr>
        <w:pStyle w:val="Encabezado"/>
        <w:tabs>
          <w:tab w:val="center" w:pos="4252"/>
          <w:tab w:val="right" w:pos="8504"/>
        </w:tabs>
        <w:jc w:val="center"/>
        <w:rPr>
          <w:rFonts w:ascii="Arial" w:hAnsi="Arial" w:cs="Arial"/>
          <w:bCs/>
          <w:sz w:val="22"/>
          <w:szCs w:val="22"/>
        </w:rPr>
      </w:pPr>
    </w:p>
    <w:p w:rsidR="005E4B1B" w:rsidRDefault="005E4B1B" w:rsidP="005E4B1B">
      <w:pPr>
        <w:rPr>
          <w:rFonts w:ascii="Arial" w:hAnsi="Arial" w:cs="Arial"/>
          <w:b/>
          <w:sz w:val="22"/>
          <w:szCs w:val="22"/>
        </w:rPr>
      </w:pPr>
    </w:p>
    <w:p w:rsidR="005E4B1B" w:rsidRDefault="005E4B1B" w:rsidP="005E4B1B">
      <w:pPr>
        <w:pStyle w:val="Encabezado"/>
        <w:tabs>
          <w:tab w:val="center" w:pos="4252"/>
          <w:tab w:val="right" w:pos="8504"/>
        </w:tabs>
        <w:jc w:val="center"/>
        <w:rPr>
          <w:rFonts w:ascii="Arial" w:hAnsi="Arial" w:cs="Arial"/>
          <w:b/>
          <w:bCs/>
          <w:sz w:val="22"/>
          <w:szCs w:val="22"/>
        </w:rPr>
      </w:pPr>
    </w:p>
    <w:p w:rsidR="005E4B1B" w:rsidRDefault="005E4B1B" w:rsidP="005E4B1B">
      <w:pPr>
        <w:pStyle w:val="Encabezado"/>
        <w:tabs>
          <w:tab w:val="center" w:pos="4252"/>
          <w:tab w:val="right" w:pos="8504"/>
        </w:tabs>
        <w:jc w:val="center"/>
        <w:rPr>
          <w:rFonts w:ascii="Arial" w:hAnsi="Arial" w:cs="Arial"/>
          <w:bCs/>
          <w:sz w:val="22"/>
          <w:szCs w:val="22"/>
        </w:rPr>
      </w:pPr>
    </w:p>
    <w:p w:rsidR="00C85AAF" w:rsidRDefault="00C85AAF" w:rsidP="005E4B1B">
      <w:pPr>
        <w:snapToGrid w:val="0"/>
        <w:spacing w:before="100" w:after="60"/>
        <w:jc w:val="right"/>
        <w:rPr>
          <w:rFonts w:ascii="Arial" w:hAnsi="Arial" w:cs="Arial"/>
          <w:b/>
          <w:sz w:val="36"/>
        </w:rPr>
      </w:pPr>
      <w:r w:rsidRPr="00C85AAF">
        <w:rPr>
          <w:rFonts w:ascii="Arial" w:hAnsi="Arial" w:cs="Arial"/>
          <w:b/>
          <w:sz w:val="36"/>
        </w:rPr>
        <w:t xml:space="preserve">Test Práctico - </w:t>
      </w:r>
      <w:proofErr w:type="spellStart"/>
      <w:r w:rsidRPr="00C85AAF">
        <w:rPr>
          <w:rFonts w:ascii="Arial" w:hAnsi="Arial" w:cs="Arial"/>
          <w:b/>
          <w:sz w:val="36"/>
        </w:rPr>
        <w:t>Frontend</w:t>
      </w:r>
      <w:proofErr w:type="spellEnd"/>
      <w:r w:rsidRPr="00C85AAF">
        <w:rPr>
          <w:rFonts w:ascii="Arial" w:hAnsi="Arial" w:cs="Arial"/>
          <w:b/>
          <w:sz w:val="36"/>
        </w:rPr>
        <w:t xml:space="preserve"> </w:t>
      </w:r>
    </w:p>
    <w:p w:rsidR="005E4B1B" w:rsidRPr="00A27B10" w:rsidRDefault="00C85AAF" w:rsidP="005E4B1B">
      <w:pPr>
        <w:snapToGrid w:val="0"/>
        <w:spacing w:before="100" w:after="60"/>
        <w:jc w:val="right"/>
        <w:rPr>
          <w:rFonts w:ascii="Arial" w:hAnsi="Arial" w:cs="Arial"/>
          <w:b/>
          <w:sz w:val="36"/>
          <w:lang w:val="es-ES_tradnl"/>
        </w:rPr>
      </w:pPr>
      <w:r>
        <w:rPr>
          <w:rFonts w:ascii="Arial" w:hAnsi="Arial" w:cs="Arial"/>
          <w:b/>
          <w:sz w:val="36"/>
          <w:lang w:val="es-ES_tradnl"/>
        </w:rPr>
        <w:t>MELI</w:t>
      </w:r>
    </w:p>
    <w:p w:rsidR="005E4B1B" w:rsidRPr="00C85AAF" w:rsidRDefault="005E4B1B" w:rsidP="005E4B1B">
      <w:pPr>
        <w:snapToGrid w:val="0"/>
        <w:spacing w:before="100" w:after="60"/>
        <w:jc w:val="center"/>
        <w:rPr>
          <w:rFonts w:ascii="Arial" w:hAnsi="Arial" w:cs="Arial"/>
          <w:b/>
          <w:sz w:val="36"/>
          <w:u w:val="single"/>
          <w:lang w:val="es-ES_tradnl"/>
        </w:rPr>
      </w:pPr>
    </w:p>
    <w:p w:rsidR="005E4B1B" w:rsidRPr="00A27B10" w:rsidRDefault="005E4B1B" w:rsidP="005E4B1B">
      <w:pPr>
        <w:snapToGrid w:val="0"/>
        <w:spacing w:before="100" w:after="60"/>
        <w:jc w:val="center"/>
        <w:rPr>
          <w:rFonts w:ascii="Arial" w:hAnsi="Arial" w:cs="Arial"/>
          <w:b/>
          <w:sz w:val="36"/>
          <w:lang w:val="es-ES_tradnl"/>
        </w:rPr>
      </w:pPr>
    </w:p>
    <w:p w:rsidR="005E4B1B" w:rsidRPr="00A27B10" w:rsidRDefault="005E4B1B" w:rsidP="005E4B1B">
      <w:pPr>
        <w:pStyle w:val="Ttulo"/>
        <w:jc w:val="right"/>
        <w:rPr>
          <w:rFonts w:cs="Arial"/>
          <w:lang w:val="es-ES_tradnl"/>
        </w:rPr>
      </w:pPr>
      <w:r w:rsidRPr="00A27B10">
        <w:rPr>
          <w:rFonts w:cs="Arial"/>
          <w:lang w:val="es-ES_tradnl"/>
        </w:rPr>
        <w:t xml:space="preserve">Especificación de Caso de uso: </w:t>
      </w:r>
    </w:p>
    <w:p w:rsidR="005E4B1B" w:rsidRPr="00A27B10" w:rsidRDefault="00C85AAF" w:rsidP="005E4B1B">
      <w:pPr>
        <w:pStyle w:val="Ttulo"/>
        <w:jc w:val="right"/>
        <w:rPr>
          <w:rFonts w:cs="Arial"/>
          <w:lang w:val="es-ES_tradnl"/>
        </w:rPr>
      </w:pPr>
      <w:r>
        <w:rPr>
          <w:rFonts w:cs="Arial"/>
        </w:rPr>
        <w:t>Búsqueda de productos</w:t>
      </w:r>
    </w:p>
    <w:p w:rsidR="005E4B1B" w:rsidRPr="00A27B10" w:rsidRDefault="005E4B1B" w:rsidP="005E4B1B">
      <w:pPr>
        <w:pStyle w:val="Ttulo"/>
        <w:jc w:val="right"/>
        <w:rPr>
          <w:rFonts w:cs="Arial"/>
          <w:lang w:val="es-ES_tradnl"/>
        </w:rPr>
      </w:pPr>
    </w:p>
    <w:p w:rsidR="005E4B1B" w:rsidRDefault="005E4B1B" w:rsidP="005E4B1B">
      <w:pPr>
        <w:pStyle w:val="Ttulo"/>
        <w:jc w:val="right"/>
        <w:rPr>
          <w:rFonts w:cs="Arial"/>
          <w:lang w:val="es-ES_tradnl"/>
        </w:rPr>
      </w:pPr>
    </w:p>
    <w:p w:rsidR="005E4B1B" w:rsidRDefault="005E4B1B" w:rsidP="005E4B1B">
      <w:pPr>
        <w:pStyle w:val="Ttulo"/>
        <w:jc w:val="right"/>
        <w:rPr>
          <w:rFonts w:cs="Arial"/>
          <w:lang w:val="es-ES_tradnl"/>
        </w:rPr>
      </w:pPr>
    </w:p>
    <w:p w:rsidR="00A04B62" w:rsidRPr="00A27B10" w:rsidRDefault="00A04B62">
      <w:pPr>
        <w:pStyle w:val="Ttulo"/>
        <w:jc w:val="right"/>
        <w:rPr>
          <w:rFonts w:cs="Arial"/>
          <w:lang w:val="es-ES_tradnl"/>
        </w:rPr>
      </w:pPr>
    </w:p>
    <w:p w:rsidR="00ED354C" w:rsidRDefault="00ED354C">
      <w:pPr>
        <w:pStyle w:val="Ttulo"/>
        <w:jc w:val="right"/>
        <w:rPr>
          <w:rFonts w:cs="Arial"/>
          <w:lang w:val="es-ES_tradnl"/>
        </w:rPr>
      </w:pPr>
    </w:p>
    <w:p w:rsidR="00ED354C" w:rsidRDefault="00ED354C">
      <w:pPr>
        <w:pStyle w:val="Ttulo"/>
        <w:jc w:val="right"/>
        <w:rPr>
          <w:rFonts w:cs="Arial"/>
          <w:lang w:val="es-ES_tradnl"/>
        </w:rPr>
      </w:pPr>
    </w:p>
    <w:p w:rsidR="00A04B62" w:rsidRPr="00A27B10" w:rsidRDefault="00D60462">
      <w:pPr>
        <w:pStyle w:val="Ttulo"/>
        <w:jc w:val="right"/>
        <w:rPr>
          <w:rFonts w:cs="Arial"/>
          <w:sz w:val="28"/>
          <w:lang w:val="es-ES_tradnl"/>
        </w:rPr>
      </w:pPr>
      <w:r w:rsidRPr="00A27B10">
        <w:rPr>
          <w:rFonts w:cs="Arial"/>
          <w:sz w:val="28"/>
          <w:lang w:val="es-ES_tradnl"/>
        </w:rPr>
        <w:t xml:space="preserve">Versión </w:t>
      </w:r>
      <w:r w:rsidR="007925AB">
        <w:rPr>
          <w:rFonts w:cs="Arial"/>
          <w:sz w:val="28"/>
          <w:lang w:val="es-ES_tradnl"/>
        </w:rPr>
        <w:t>1</w:t>
      </w:r>
      <w:r w:rsidR="00BA1CEA" w:rsidRPr="008F1E54">
        <w:rPr>
          <w:rFonts w:cs="Arial"/>
          <w:sz w:val="28"/>
          <w:lang w:val="es-ES_tradnl"/>
        </w:rPr>
        <w:t>.</w:t>
      </w:r>
      <w:r w:rsidR="00BA1CEA">
        <w:rPr>
          <w:rFonts w:cs="Arial"/>
          <w:sz w:val="28"/>
          <w:lang w:val="es-ES_tradnl"/>
        </w:rPr>
        <w:t>0</w:t>
      </w:r>
    </w:p>
    <w:p w:rsidR="00A04B62" w:rsidRPr="00A27B10" w:rsidRDefault="00A04B62">
      <w:pPr>
        <w:rPr>
          <w:rFonts w:ascii="Arial" w:hAnsi="Arial" w:cs="Arial"/>
          <w:lang w:val="es-ES_tradnl"/>
        </w:rPr>
      </w:pPr>
    </w:p>
    <w:p w:rsidR="00A04B62" w:rsidRPr="00A27B10" w:rsidRDefault="00A04B62">
      <w:pPr>
        <w:rPr>
          <w:rFonts w:ascii="Arial" w:hAnsi="Arial" w:cs="Arial"/>
          <w:lang w:val="es-ES_tradnl"/>
        </w:rPr>
      </w:pPr>
    </w:p>
    <w:p w:rsidR="00A04B62" w:rsidRPr="00A27B10" w:rsidRDefault="00A04B62">
      <w:pPr>
        <w:pStyle w:val="Textoindependiente"/>
        <w:rPr>
          <w:rFonts w:ascii="Arial" w:hAnsi="Arial" w:cs="Arial"/>
          <w:lang w:val="es-ES_tradnl"/>
        </w:rPr>
      </w:pPr>
    </w:p>
    <w:p w:rsidR="00A04B62" w:rsidRPr="00A27B10" w:rsidRDefault="00A04B62">
      <w:pPr>
        <w:pStyle w:val="Textoindependiente"/>
        <w:rPr>
          <w:rFonts w:ascii="Arial" w:hAnsi="Arial" w:cs="Arial"/>
          <w:lang w:val="es-ES_tradnl"/>
        </w:rPr>
      </w:pPr>
    </w:p>
    <w:p w:rsidR="00A04B62" w:rsidRPr="00A27B10" w:rsidRDefault="00A04B62">
      <w:pPr>
        <w:rPr>
          <w:rFonts w:ascii="Arial" w:hAnsi="Arial" w:cs="Arial"/>
          <w:lang w:val="es-ES_tradnl"/>
        </w:rPr>
        <w:sectPr w:rsidR="00A04B62" w:rsidRPr="00A27B10" w:rsidSect="00DF13E9">
          <w:headerReference w:type="default" r:id="rId11"/>
          <w:footerReference w:type="default" r:id="rId12"/>
          <w:endnotePr>
            <w:numFmt w:val="decimal"/>
          </w:endnotePr>
          <w:pgSz w:w="12240" w:h="15840"/>
          <w:pgMar w:top="-1960" w:right="1440" w:bottom="1440" w:left="1440" w:header="720" w:footer="720" w:gutter="0"/>
          <w:cols w:space="720"/>
          <w:vAlign w:val="center"/>
        </w:sectPr>
      </w:pPr>
    </w:p>
    <w:p w:rsidR="00A04B62" w:rsidRPr="00A27B10" w:rsidRDefault="00A04B62">
      <w:pPr>
        <w:pStyle w:val="Ttulo"/>
        <w:rPr>
          <w:rFonts w:cs="Arial"/>
          <w:lang w:val="es-ES_tradnl"/>
        </w:rPr>
      </w:pPr>
    </w:p>
    <w:p w:rsidR="00C90B59" w:rsidRPr="00A27B10" w:rsidRDefault="00C90B59" w:rsidP="00C90B59">
      <w:pPr>
        <w:pStyle w:val="Ttulo"/>
        <w:rPr>
          <w:rFonts w:cs="Arial"/>
          <w:lang w:val="es-ES_tradnl"/>
        </w:rPr>
      </w:pPr>
      <w:r w:rsidRPr="00A27B10">
        <w:rPr>
          <w:rFonts w:cs="Arial"/>
          <w:lang w:val="es-ES_tradnl"/>
        </w:rPr>
        <w:t>Bitácora</w:t>
      </w:r>
    </w:p>
    <w:p w:rsidR="00C90B59" w:rsidRPr="00A27B10" w:rsidRDefault="00C90B59" w:rsidP="00C90B59">
      <w:pPr>
        <w:rPr>
          <w:rFonts w:ascii="Arial" w:hAnsi="Arial" w:cs="Arial"/>
          <w:lang w:val="es-ES_tradnl"/>
        </w:rPr>
      </w:pPr>
    </w:p>
    <w:tbl>
      <w:tblPr>
        <w:tblW w:w="10748" w:type="dxa"/>
        <w:tblInd w:w="-71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01"/>
        <w:gridCol w:w="1134"/>
        <w:gridCol w:w="3686"/>
        <w:gridCol w:w="3827"/>
      </w:tblGrid>
      <w:tr w:rsidR="00C90B59" w:rsidRPr="00A27B10" w:rsidTr="00AA2E0B">
        <w:tc>
          <w:tcPr>
            <w:tcW w:w="2101" w:type="dxa"/>
            <w:shd w:val="clear" w:color="auto" w:fill="F2F2F2" w:themeFill="background1" w:themeFillShade="F2"/>
          </w:tcPr>
          <w:p w:rsidR="00C90B59" w:rsidRPr="00A27B10" w:rsidRDefault="00C90B59" w:rsidP="00C579A9">
            <w:pPr>
              <w:pStyle w:val="Tabletext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A27B10">
              <w:rPr>
                <w:rFonts w:ascii="Arial" w:hAnsi="Arial" w:cs="Arial"/>
                <w:b/>
                <w:lang w:val="es-ES_tradnl"/>
              </w:rPr>
              <w:t>Fecha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C90B59" w:rsidRPr="00A27B10" w:rsidRDefault="00C90B59" w:rsidP="00C579A9">
            <w:pPr>
              <w:pStyle w:val="Tabletext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A27B10">
              <w:rPr>
                <w:rFonts w:ascii="Arial" w:hAnsi="Arial" w:cs="Arial"/>
                <w:b/>
                <w:lang w:val="es-ES_tradnl"/>
              </w:rPr>
              <w:t>Versión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C90B59" w:rsidRPr="00A27B10" w:rsidRDefault="00C90B59" w:rsidP="00C579A9">
            <w:pPr>
              <w:pStyle w:val="Tabletext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A27B10">
              <w:rPr>
                <w:rFonts w:ascii="Arial" w:hAnsi="Arial" w:cs="Arial"/>
                <w:b/>
                <w:lang w:val="es-ES_tradnl"/>
              </w:rPr>
              <w:t>Descripción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C90B59" w:rsidRPr="00A27B10" w:rsidRDefault="00C90B59" w:rsidP="00C579A9">
            <w:pPr>
              <w:pStyle w:val="Tabletext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A27B10">
              <w:rPr>
                <w:rFonts w:ascii="Arial" w:hAnsi="Arial" w:cs="Arial"/>
                <w:b/>
                <w:lang w:val="es-ES_tradnl"/>
              </w:rPr>
              <w:t>Autor</w:t>
            </w:r>
          </w:p>
        </w:tc>
      </w:tr>
      <w:tr w:rsidR="002A47AB" w:rsidRPr="0076253D" w:rsidTr="007925AB">
        <w:trPr>
          <w:cantSplit/>
          <w:trHeight w:val="402"/>
        </w:trPr>
        <w:tc>
          <w:tcPr>
            <w:tcW w:w="2101" w:type="dxa"/>
          </w:tcPr>
          <w:p w:rsidR="002A47AB" w:rsidRPr="006120FB" w:rsidRDefault="00C85AAF" w:rsidP="00C85AAF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13</w:t>
            </w:r>
            <w:r w:rsidR="00981A92">
              <w:rPr>
                <w:rFonts w:ascii="Arial" w:hAnsi="Arial" w:cs="Arial"/>
                <w:lang w:val="es-ES_tradnl"/>
              </w:rPr>
              <w:t>-0</w:t>
            </w:r>
            <w:r>
              <w:rPr>
                <w:rFonts w:ascii="Arial" w:hAnsi="Arial" w:cs="Arial"/>
                <w:lang w:val="es-ES_tradnl"/>
              </w:rPr>
              <w:t>6</w:t>
            </w:r>
            <w:r w:rsidR="00981A92">
              <w:rPr>
                <w:rFonts w:ascii="Arial" w:hAnsi="Arial" w:cs="Arial"/>
                <w:lang w:val="es-ES_tradnl"/>
              </w:rPr>
              <w:t>-20</w:t>
            </w:r>
            <w:r>
              <w:rPr>
                <w:rFonts w:ascii="Arial" w:hAnsi="Arial" w:cs="Arial"/>
                <w:lang w:val="es-ES_tradnl"/>
              </w:rPr>
              <w:t>22</w:t>
            </w:r>
          </w:p>
        </w:tc>
        <w:tc>
          <w:tcPr>
            <w:tcW w:w="1134" w:type="dxa"/>
          </w:tcPr>
          <w:p w:rsidR="002A47AB" w:rsidRPr="006120FB" w:rsidRDefault="002A47AB" w:rsidP="0072372C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lang w:val="es-ES_tradnl"/>
              </w:rPr>
            </w:pPr>
            <w:r w:rsidRPr="006120FB">
              <w:rPr>
                <w:rFonts w:ascii="Arial" w:hAnsi="Arial" w:cs="Arial"/>
                <w:lang w:val="es-ES_tradnl"/>
              </w:rPr>
              <w:t>1.0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2A47AB" w:rsidRPr="006120FB" w:rsidRDefault="002A47AB" w:rsidP="0072372C">
            <w:pPr>
              <w:pStyle w:val="Tabletext"/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6120FB">
              <w:rPr>
                <w:rFonts w:ascii="Arial" w:hAnsi="Arial" w:cs="Arial"/>
                <w:lang w:val="es-ES_tradnl"/>
              </w:rPr>
              <w:t>Especificación inicial del caso de uso</w:t>
            </w:r>
          </w:p>
        </w:tc>
        <w:tc>
          <w:tcPr>
            <w:tcW w:w="3827" w:type="dxa"/>
          </w:tcPr>
          <w:p w:rsidR="00C85AAF" w:rsidRDefault="00C85AAF" w:rsidP="0072372C">
            <w:pPr>
              <w:pStyle w:val="Tabletext"/>
              <w:spacing w:after="0" w:line="240" w:lineRule="auto"/>
              <w:rPr>
                <w:rFonts w:ascii="Arial" w:hAnsi="Arial" w:cs="Arial"/>
                <w:lang w:val="es-ES_tradnl"/>
              </w:rPr>
            </w:pPr>
            <w:r w:rsidRPr="00C85AAF">
              <w:rPr>
                <w:rFonts w:ascii="Arial" w:hAnsi="Arial" w:cs="Arial"/>
                <w:lang w:val="es-ES_tradnl"/>
              </w:rPr>
              <w:t xml:space="preserve">Vanina Giselle </w:t>
            </w:r>
            <w:proofErr w:type="spellStart"/>
            <w:r w:rsidRPr="00C85AAF">
              <w:rPr>
                <w:rFonts w:ascii="Arial" w:hAnsi="Arial" w:cs="Arial"/>
                <w:lang w:val="es-ES_tradnl"/>
              </w:rPr>
              <w:t>Barboni</w:t>
            </w:r>
            <w:proofErr w:type="spellEnd"/>
          </w:p>
          <w:p w:rsidR="0060638A" w:rsidRPr="006120FB" w:rsidRDefault="00C85AAF" w:rsidP="0072372C">
            <w:pPr>
              <w:pStyle w:val="Tabletext"/>
              <w:spacing w:after="0" w:line="24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Jonathan Dante Zavala Hernández</w:t>
            </w:r>
          </w:p>
        </w:tc>
      </w:tr>
      <w:tr w:rsidR="00C85AAF" w:rsidRPr="0076253D" w:rsidTr="007925AB">
        <w:trPr>
          <w:cantSplit/>
          <w:trHeight w:val="402"/>
        </w:trPr>
        <w:tc>
          <w:tcPr>
            <w:tcW w:w="2101" w:type="dxa"/>
          </w:tcPr>
          <w:p w:rsidR="00C85AAF" w:rsidRDefault="00C85AAF" w:rsidP="00C85AAF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14-06-2022</w:t>
            </w:r>
          </w:p>
        </w:tc>
        <w:tc>
          <w:tcPr>
            <w:tcW w:w="1134" w:type="dxa"/>
          </w:tcPr>
          <w:p w:rsidR="00C85AAF" w:rsidRPr="006120FB" w:rsidRDefault="00C85AAF" w:rsidP="0072372C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1.0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85AAF" w:rsidRPr="006120FB" w:rsidRDefault="00C85AAF" w:rsidP="0072372C">
            <w:pPr>
              <w:pStyle w:val="Tabletext"/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Inicio de programación del caso de uso</w:t>
            </w:r>
          </w:p>
        </w:tc>
        <w:tc>
          <w:tcPr>
            <w:tcW w:w="3827" w:type="dxa"/>
          </w:tcPr>
          <w:p w:rsidR="00C85AAF" w:rsidRPr="00C85AAF" w:rsidRDefault="00C85AAF" w:rsidP="0072372C">
            <w:pPr>
              <w:pStyle w:val="Tabletext"/>
              <w:spacing w:after="0" w:line="24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Jonathan Dante Zavala Hernández</w:t>
            </w:r>
          </w:p>
        </w:tc>
      </w:tr>
      <w:tr w:rsidR="00C85AAF" w:rsidRPr="0076253D" w:rsidTr="007925AB">
        <w:trPr>
          <w:cantSplit/>
          <w:trHeight w:val="402"/>
        </w:trPr>
        <w:tc>
          <w:tcPr>
            <w:tcW w:w="2101" w:type="dxa"/>
          </w:tcPr>
          <w:p w:rsidR="00C85AAF" w:rsidRDefault="00C85AAF" w:rsidP="00C85AAF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34" w:type="dxa"/>
          </w:tcPr>
          <w:p w:rsidR="00C85AAF" w:rsidRDefault="00C85AAF" w:rsidP="0072372C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1.0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85AAF" w:rsidRDefault="00C85AAF" w:rsidP="0072372C">
            <w:pPr>
              <w:pStyle w:val="Tabletext"/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proofErr w:type="spellStart"/>
            <w:r>
              <w:rPr>
                <w:rFonts w:ascii="Arial" w:hAnsi="Arial" w:cs="Arial"/>
                <w:lang w:val="es-ES_tradnl"/>
              </w:rPr>
              <w:t>Testing</w:t>
            </w:r>
            <w:proofErr w:type="spellEnd"/>
            <w:r>
              <w:rPr>
                <w:rFonts w:ascii="Arial" w:hAnsi="Arial" w:cs="Arial"/>
                <w:lang w:val="es-ES_tradnl"/>
              </w:rPr>
              <w:t xml:space="preserve"> del proyecto</w:t>
            </w:r>
          </w:p>
        </w:tc>
        <w:tc>
          <w:tcPr>
            <w:tcW w:w="3827" w:type="dxa"/>
          </w:tcPr>
          <w:p w:rsidR="00C85AAF" w:rsidRDefault="00C85AAF" w:rsidP="0072372C">
            <w:pPr>
              <w:pStyle w:val="Tabletext"/>
              <w:spacing w:after="0" w:line="24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Jonathan Dante Zavala Hernández</w:t>
            </w:r>
          </w:p>
        </w:tc>
      </w:tr>
      <w:tr w:rsidR="00C85AAF" w:rsidRPr="0076253D" w:rsidTr="007925AB">
        <w:trPr>
          <w:cantSplit/>
          <w:trHeight w:val="402"/>
        </w:trPr>
        <w:tc>
          <w:tcPr>
            <w:tcW w:w="2101" w:type="dxa"/>
          </w:tcPr>
          <w:p w:rsidR="00C85AAF" w:rsidRDefault="00C85AAF" w:rsidP="00C85AAF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34" w:type="dxa"/>
          </w:tcPr>
          <w:p w:rsidR="00C85AAF" w:rsidRDefault="00C85AAF" w:rsidP="0072372C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1.0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85AAF" w:rsidRDefault="00C85AAF" w:rsidP="0072372C">
            <w:pPr>
              <w:pStyle w:val="Tabletext"/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Presentación del proyecto</w:t>
            </w:r>
          </w:p>
        </w:tc>
        <w:tc>
          <w:tcPr>
            <w:tcW w:w="3827" w:type="dxa"/>
          </w:tcPr>
          <w:p w:rsidR="00C85AAF" w:rsidRDefault="00C85AAF" w:rsidP="00C85AAF">
            <w:pPr>
              <w:pStyle w:val="Tabletext"/>
              <w:spacing w:after="0" w:line="240" w:lineRule="auto"/>
              <w:rPr>
                <w:rFonts w:ascii="Arial" w:hAnsi="Arial" w:cs="Arial"/>
                <w:lang w:val="es-ES_tradnl"/>
              </w:rPr>
            </w:pPr>
            <w:r w:rsidRPr="00C85AAF">
              <w:rPr>
                <w:rFonts w:ascii="Arial" w:hAnsi="Arial" w:cs="Arial"/>
                <w:lang w:val="es-ES_tradnl"/>
              </w:rPr>
              <w:t xml:space="preserve">Vanina Giselle </w:t>
            </w:r>
            <w:proofErr w:type="spellStart"/>
            <w:r w:rsidRPr="00C85AAF">
              <w:rPr>
                <w:rFonts w:ascii="Arial" w:hAnsi="Arial" w:cs="Arial"/>
                <w:lang w:val="es-ES_tradnl"/>
              </w:rPr>
              <w:t>Barboni</w:t>
            </w:r>
            <w:proofErr w:type="spellEnd"/>
          </w:p>
          <w:p w:rsidR="00C85AAF" w:rsidRDefault="00C85AAF" w:rsidP="00C85AAF">
            <w:pPr>
              <w:pStyle w:val="Tabletext"/>
              <w:spacing w:after="0" w:line="24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Jonathan Dante Zavala Hernández</w:t>
            </w:r>
          </w:p>
        </w:tc>
      </w:tr>
    </w:tbl>
    <w:p w:rsidR="00C90B59" w:rsidRPr="00A27B10" w:rsidRDefault="00C90B59" w:rsidP="00C90B59">
      <w:pPr>
        <w:rPr>
          <w:rFonts w:ascii="Arial" w:hAnsi="Arial" w:cs="Arial"/>
          <w:lang w:val="es-ES_tradnl"/>
        </w:rPr>
      </w:pPr>
    </w:p>
    <w:p w:rsidR="00C90B59" w:rsidRPr="00A27B10" w:rsidRDefault="00C90B59" w:rsidP="00C90B59">
      <w:pPr>
        <w:pStyle w:val="Ttulo1"/>
        <w:numPr>
          <w:ilvl w:val="0"/>
          <w:numId w:val="0"/>
        </w:numPr>
        <w:rPr>
          <w:rFonts w:cs="Arial"/>
          <w:lang w:val="es-ES_tradnl"/>
        </w:rPr>
      </w:pPr>
      <w:r w:rsidRPr="00A27B10">
        <w:rPr>
          <w:rFonts w:cs="Arial"/>
          <w:lang w:val="es-ES_tradnl"/>
        </w:rPr>
        <w:br w:type="page"/>
      </w:r>
    </w:p>
    <w:p w:rsidR="00C90B59" w:rsidRPr="00A27B10" w:rsidRDefault="00C90B59" w:rsidP="00C90B59">
      <w:pPr>
        <w:pStyle w:val="Ttulo1"/>
        <w:numPr>
          <w:ilvl w:val="0"/>
          <w:numId w:val="0"/>
        </w:numPr>
        <w:rPr>
          <w:rFonts w:cs="Arial"/>
          <w:lang w:val="es-ES_tradnl"/>
        </w:rPr>
      </w:pPr>
      <w:r w:rsidRPr="00A27B10">
        <w:rPr>
          <w:rFonts w:cs="Arial"/>
          <w:lang w:val="es-ES_tradnl"/>
        </w:rPr>
        <w:lastRenderedPageBreak/>
        <w:t>Autor</w:t>
      </w:r>
    </w:p>
    <w:tbl>
      <w:tblPr>
        <w:tblW w:w="9980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80"/>
      </w:tblGrid>
      <w:tr w:rsidR="00C90B59" w:rsidRPr="001536A2" w:rsidTr="00C579A9">
        <w:tc>
          <w:tcPr>
            <w:tcW w:w="9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90B59" w:rsidRPr="00A27B10" w:rsidRDefault="00C85AAF" w:rsidP="00097885">
            <w:pPr>
              <w:snapToGrid w:val="0"/>
              <w:ind w:left="152"/>
              <w:jc w:val="both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Jonathan Dante Zavala Hernández</w:t>
            </w:r>
          </w:p>
        </w:tc>
      </w:tr>
    </w:tbl>
    <w:p w:rsidR="00C90B59" w:rsidRPr="00A27B10" w:rsidRDefault="00C90B59" w:rsidP="00C90B59">
      <w:pPr>
        <w:rPr>
          <w:rFonts w:ascii="Arial" w:hAnsi="Arial" w:cs="Arial"/>
          <w:lang w:val="es-ES_tradnl"/>
        </w:rPr>
      </w:pPr>
    </w:p>
    <w:p w:rsidR="00C90B59" w:rsidRPr="00A27B10" w:rsidRDefault="00C90B59" w:rsidP="00C90B59">
      <w:pPr>
        <w:pStyle w:val="Ttulo1"/>
        <w:numPr>
          <w:ilvl w:val="0"/>
          <w:numId w:val="0"/>
        </w:numPr>
        <w:rPr>
          <w:rFonts w:cs="Arial"/>
          <w:lang w:val="es-ES_tradnl"/>
        </w:rPr>
      </w:pPr>
      <w:r w:rsidRPr="00A27B10">
        <w:rPr>
          <w:rFonts w:cs="Arial"/>
          <w:lang w:val="es-ES_tradnl"/>
        </w:rPr>
        <w:t>Breve descripción del caso de uso</w:t>
      </w:r>
    </w:p>
    <w:tbl>
      <w:tblPr>
        <w:tblW w:w="9980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80"/>
      </w:tblGrid>
      <w:tr w:rsidR="00C90B59" w:rsidRPr="001536A2" w:rsidTr="00E9669D">
        <w:tc>
          <w:tcPr>
            <w:tcW w:w="9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A4" w:rsidRPr="00A27B10" w:rsidRDefault="005E4B1B" w:rsidP="00FC41F1">
            <w:pPr>
              <w:pStyle w:val="Textoindependiente"/>
              <w:ind w:left="0"/>
              <w:jc w:val="both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Diseño de pantalla de </w:t>
            </w:r>
            <w:r w:rsidR="00257015">
              <w:rPr>
                <w:rFonts w:ascii="Arial" w:hAnsi="Arial" w:cs="Arial"/>
                <w:lang w:val="es-ES_tradnl"/>
              </w:rPr>
              <w:t xml:space="preserve">captura para </w:t>
            </w:r>
            <w:r w:rsidR="00C85AAF">
              <w:rPr>
                <w:rFonts w:ascii="Arial" w:hAnsi="Arial" w:cs="Arial"/>
                <w:lang w:val="es-ES_tradnl"/>
              </w:rPr>
              <w:t>búsqueda</w:t>
            </w:r>
            <w:r w:rsidR="00257015">
              <w:rPr>
                <w:rFonts w:ascii="Arial" w:hAnsi="Arial" w:cs="Arial"/>
                <w:lang w:val="es-ES_tradnl"/>
              </w:rPr>
              <w:t xml:space="preserve"> </w:t>
            </w:r>
            <w:r w:rsidR="00C85AAF">
              <w:rPr>
                <w:rFonts w:ascii="Arial" w:hAnsi="Arial" w:cs="Arial"/>
                <w:lang w:val="es-ES_tradnl"/>
              </w:rPr>
              <w:t>en</w:t>
            </w:r>
            <w:r w:rsidR="00257015">
              <w:rPr>
                <w:rFonts w:ascii="Arial" w:hAnsi="Arial" w:cs="Arial"/>
                <w:lang w:val="es-ES_tradnl"/>
              </w:rPr>
              <w:t xml:space="preserve"> catálogo de p</w:t>
            </w:r>
            <w:r w:rsidR="00C85AAF">
              <w:rPr>
                <w:rFonts w:ascii="Arial" w:hAnsi="Arial" w:cs="Arial"/>
                <w:lang w:val="es-ES_tradnl"/>
              </w:rPr>
              <w:t>roductos.</w:t>
            </w:r>
          </w:p>
        </w:tc>
      </w:tr>
    </w:tbl>
    <w:p w:rsidR="00C90B59" w:rsidRDefault="00C90B59" w:rsidP="00C90B59">
      <w:pPr>
        <w:rPr>
          <w:rFonts w:ascii="Arial" w:hAnsi="Arial" w:cs="Arial"/>
          <w:lang w:val="es-ES_tradnl"/>
        </w:rPr>
      </w:pPr>
    </w:p>
    <w:p w:rsidR="00C90B59" w:rsidRPr="00C85AAF" w:rsidRDefault="00C90B59" w:rsidP="00C90B59">
      <w:pPr>
        <w:pStyle w:val="Ttulo1"/>
        <w:numPr>
          <w:ilvl w:val="0"/>
          <w:numId w:val="0"/>
        </w:numPr>
        <w:rPr>
          <w:rFonts w:cs="Arial"/>
          <w:b w:val="0"/>
          <w:sz w:val="20"/>
          <w:u w:val="single"/>
          <w:lang w:val="es-ES_tradnl"/>
        </w:rPr>
      </w:pPr>
      <w:r w:rsidRPr="00A27B10">
        <w:rPr>
          <w:rFonts w:cs="Arial"/>
          <w:lang w:val="es-ES_tradnl"/>
        </w:rPr>
        <w:t>Actor</w:t>
      </w:r>
    </w:p>
    <w:tbl>
      <w:tblPr>
        <w:tblW w:w="9980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80"/>
      </w:tblGrid>
      <w:tr w:rsidR="00C90B59" w:rsidRPr="005A442C" w:rsidTr="004A7958">
        <w:tc>
          <w:tcPr>
            <w:tcW w:w="9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1148" w:rsidRPr="005A442C" w:rsidRDefault="00C85AAF" w:rsidP="00C85AAF">
            <w:pPr>
              <w:snapToGrid w:val="0"/>
              <w:jc w:val="both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b/>
                <w:bCs/>
                <w:lang w:val="es-ES_tradnl"/>
              </w:rPr>
              <w:t>Usuario</w:t>
            </w:r>
            <w:r w:rsidR="00031148">
              <w:rPr>
                <w:rFonts w:ascii="Arial" w:hAnsi="Arial" w:cs="Arial"/>
                <w:lang w:val="es-ES_tradnl"/>
              </w:rPr>
              <w:t xml:space="preserve">: Persona </w:t>
            </w:r>
            <w:r>
              <w:rPr>
                <w:rFonts w:ascii="Arial" w:hAnsi="Arial" w:cs="Arial"/>
                <w:lang w:val="es-ES_tradnl"/>
              </w:rPr>
              <w:t>usuario final, al momento de ingresar al proyecto</w:t>
            </w:r>
          </w:p>
        </w:tc>
      </w:tr>
      <w:tr w:rsidR="00DA5D5C" w:rsidRPr="005A442C" w:rsidTr="006777E5">
        <w:tc>
          <w:tcPr>
            <w:tcW w:w="9980" w:type="dxa"/>
          </w:tcPr>
          <w:p w:rsidR="00DA5D5C" w:rsidRDefault="00DA5D5C" w:rsidP="006777E5">
            <w:pPr>
              <w:pStyle w:val="Textoindependiente"/>
              <w:ind w:left="0"/>
              <w:jc w:val="both"/>
              <w:rPr>
                <w:rFonts w:ascii="Arial" w:hAnsi="Arial" w:cs="Arial"/>
                <w:b/>
                <w:lang w:val="es-ES_tradnl"/>
              </w:rPr>
            </w:pPr>
          </w:p>
          <w:p w:rsidR="00DA5D5C" w:rsidRPr="005A315F" w:rsidRDefault="00DA5D5C" w:rsidP="006777E5">
            <w:pPr>
              <w:pStyle w:val="Ttulo1"/>
              <w:numPr>
                <w:ilvl w:val="0"/>
                <w:numId w:val="0"/>
              </w:numPr>
              <w:rPr>
                <w:rFonts w:cs="Arial"/>
                <w:b w:val="0"/>
                <w:lang w:val="es-ES_tradnl"/>
              </w:rPr>
            </w:pPr>
            <w:r>
              <w:rPr>
                <w:rFonts w:cs="Arial"/>
                <w:lang w:val="es-ES_tradnl"/>
              </w:rPr>
              <w:t>Flujo Principal</w:t>
            </w:r>
          </w:p>
          <w:tbl>
            <w:tblPr>
              <w:tblW w:w="9849" w:type="dxa"/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789"/>
              <w:gridCol w:w="9060"/>
            </w:tblGrid>
            <w:tr w:rsidR="00DA5D5C" w:rsidRPr="00A27B10" w:rsidTr="006777E5">
              <w:tc>
                <w:tcPr>
                  <w:tcW w:w="7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:rsidR="00DA5D5C" w:rsidRPr="00A27B10" w:rsidRDefault="00DA5D5C" w:rsidP="006777E5">
                  <w:pPr>
                    <w:snapToGrid w:val="0"/>
                    <w:jc w:val="center"/>
                    <w:rPr>
                      <w:rFonts w:ascii="Arial" w:hAnsi="Arial" w:cs="Arial"/>
                      <w:b/>
                      <w:bCs/>
                      <w:lang w:val="es-ES_tradnl"/>
                    </w:rPr>
                  </w:pPr>
                  <w:r w:rsidRPr="00A27B10">
                    <w:rPr>
                      <w:rFonts w:ascii="Arial" w:hAnsi="Arial" w:cs="Arial"/>
                      <w:b/>
                      <w:bCs/>
                      <w:lang w:val="es-ES_tradnl"/>
                    </w:rPr>
                    <w:t>No.</w:t>
                  </w:r>
                </w:p>
              </w:tc>
              <w:tc>
                <w:tcPr>
                  <w:tcW w:w="90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:rsidR="00DA5D5C" w:rsidRPr="00A27B10" w:rsidRDefault="00DA5D5C" w:rsidP="006777E5">
                  <w:pPr>
                    <w:snapToGrid w:val="0"/>
                    <w:jc w:val="center"/>
                    <w:rPr>
                      <w:rFonts w:ascii="Arial" w:hAnsi="Arial" w:cs="Arial"/>
                      <w:b/>
                      <w:bCs/>
                      <w:lang w:val="es-ES_tradnl"/>
                    </w:rPr>
                  </w:pPr>
                  <w:r w:rsidRPr="00A27B10">
                    <w:rPr>
                      <w:rFonts w:ascii="Arial" w:hAnsi="Arial" w:cs="Arial"/>
                      <w:b/>
                      <w:bCs/>
                      <w:lang w:val="es-ES_tradnl"/>
                    </w:rPr>
                    <w:t>Descripción</w:t>
                  </w:r>
                </w:p>
              </w:tc>
            </w:tr>
            <w:tr w:rsidR="00DA5D5C" w:rsidRPr="009F0740" w:rsidTr="006777E5">
              <w:tc>
                <w:tcPr>
                  <w:tcW w:w="7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A5D5C" w:rsidRDefault="00DA5D5C" w:rsidP="006777E5">
                  <w:pPr>
                    <w:snapToGrid w:val="0"/>
                    <w:ind w:left="37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lang w:val="es-ES_tradnl"/>
                    </w:rPr>
                    <w:t>1</w:t>
                  </w:r>
                </w:p>
              </w:tc>
              <w:tc>
                <w:tcPr>
                  <w:tcW w:w="90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A5D5C" w:rsidRDefault="00DA5D5C" w:rsidP="006777E5">
                  <w:pPr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 w:rsidRPr="00C661AF">
                    <w:rPr>
                      <w:rFonts w:ascii="Arial" w:hAnsi="Arial" w:cs="Arial"/>
                      <w:lang w:val="es-ES_tradnl"/>
                    </w:rPr>
                    <w:t>El caso de uso inicia cuando</w:t>
                  </w:r>
                  <w:r>
                    <w:rPr>
                      <w:rFonts w:ascii="Arial" w:hAnsi="Arial" w:cs="Arial"/>
                      <w:lang w:val="es-ES_tradnl"/>
                    </w:rPr>
                    <w:t xml:space="preserve"> e</w:t>
                  </w:r>
                  <w:r w:rsidRPr="00C661AF">
                    <w:rPr>
                      <w:rFonts w:ascii="Arial" w:hAnsi="Arial" w:cs="Arial"/>
                      <w:lang w:val="es-ES_tradnl"/>
                    </w:rPr>
                    <w:t>l</w:t>
                  </w:r>
                  <w:r>
                    <w:rPr>
                      <w:rFonts w:ascii="Arial" w:hAnsi="Arial" w:cs="Arial"/>
                      <w:lang w:val="es-ES_tradnl"/>
                    </w:rPr>
                    <w:t xml:space="preserve"> usuario ingresa a la URL del sitio alojado en la web.</w:t>
                  </w:r>
                </w:p>
              </w:tc>
            </w:tr>
            <w:tr w:rsidR="00DA5D5C" w:rsidRPr="009F0740" w:rsidTr="006777E5">
              <w:tc>
                <w:tcPr>
                  <w:tcW w:w="7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A5D5C" w:rsidRPr="005A0D7D" w:rsidRDefault="00DA5D5C" w:rsidP="006777E5">
                  <w:pPr>
                    <w:snapToGrid w:val="0"/>
                    <w:ind w:left="37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lang w:val="es-ES_tradnl"/>
                    </w:rPr>
                    <w:t>2</w:t>
                  </w:r>
                </w:p>
              </w:tc>
              <w:tc>
                <w:tcPr>
                  <w:tcW w:w="90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A5D5C" w:rsidRDefault="00DA5D5C" w:rsidP="006777E5">
                  <w:pPr>
                    <w:pStyle w:val="Textoindependiente"/>
                    <w:ind w:left="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lang w:val="es-ES_tradnl"/>
                    </w:rPr>
                    <w:t>Cuando se ha ingresado a la pantalla (</w:t>
                  </w:r>
                  <w:r w:rsidRPr="004A7958">
                    <w:rPr>
                      <w:rFonts w:ascii="Arial" w:hAnsi="Arial" w:cs="Arial"/>
                      <w:b/>
                      <w:lang w:val="es-ES_tradnl"/>
                    </w:rPr>
                    <w:t>Pantalla 1</w:t>
                  </w:r>
                  <w:r>
                    <w:rPr>
                      <w:rFonts w:ascii="Arial" w:hAnsi="Arial" w:cs="Arial"/>
                      <w:lang w:val="es-ES_tradnl"/>
                    </w:rPr>
                    <w:t>), se pantalla en blanco, con la cinta superior donde se alojará la barra navegadora con el siguiente campo:</w:t>
                  </w:r>
                </w:p>
                <w:p w:rsidR="00DA5D5C" w:rsidRDefault="00DA5D5C" w:rsidP="006777E5">
                  <w:pPr>
                    <w:pStyle w:val="Textoindependiente"/>
                    <w:spacing w:after="0"/>
                    <w:ind w:left="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lang w:val="es-ES_tradnl"/>
                    </w:rPr>
                    <w:t>C</w:t>
                  </w:r>
                  <w:r w:rsidRPr="00B50BE4">
                    <w:rPr>
                      <w:rFonts w:ascii="Arial" w:hAnsi="Arial" w:cs="Arial"/>
                      <w:lang w:val="es-ES_tradnl"/>
                    </w:rPr>
                    <w:t xml:space="preserve">ampo </w:t>
                  </w:r>
                  <w:r w:rsidRPr="007B690A">
                    <w:rPr>
                      <w:rFonts w:ascii="Arial" w:hAnsi="Arial" w:cs="Arial"/>
                      <w:b/>
                      <w:lang w:val="es-ES_tradnl"/>
                    </w:rPr>
                    <w:t>Buscar</w:t>
                  </w:r>
                  <w:r>
                    <w:rPr>
                      <w:rFonts w:ascii="Arial" w:hAnsi="Arial" w:cs="Arial"/>
                      <w:lang w:val="es-ES_tradnl"/>
                    </w:rPr>
                    <w:t xml:space="preserve">: Campo en el cual se podrá realizar una consulta específica del catálogo de productos. Ingreso Manual. Alfanumérico. </w:t>
                  </w:r>
                </w:p>
                <w:p w:rsidR="00DA5D5C" w:rsidRDefault="00DA5D5C" w:rsidP="006777E5">
                  <w:pPr>
                    <w:pStyle w:val="Textoindependiente"/>
                    <w:spacing w:after="0"/>
                    <w:ind w:left="0"/>
                    <w:jc w:val="both"/>
                    <w:rPr>
                      <w:rFonts w:ascii="Arial" w:hAnsi="Arial" w:cs="Arial"/>
                      <w:lang w:val="es-ES_tradnl"/>
                    </w:rPr>
                  </w:pPr>
                </w:p>
                <w:p w:rsidR="00DA5D5C" w:rsidRPr="007519DA" w:rsidRDefault="00DA5D5C" w:rsidP="006777E5">
                  <w:pPr>
                    <w:snapToGrid w:val="0"/>
                    <w:rPr>
                      <w:rFonts w:ascii="Arial" w:hAnsi="Arial" w:cs="Arial"/>
                      <w:b/>
                      <w:lang w:val="es-ES_tradnl"/>
                    </w:rPr>
                  </w:pPr>
                  <w:r>
                    <w:rPr>
                      <w:rFonts w:ascii="Arial" w:hAnsi="Arial" w:cs="Arial"/>
                      <w:lang w:val="es-ES_tradnl"/>
                    </w:rPr>
                    <w:t xml:space="preserve">Se muestra el botón </w:t>
                  </w:r>
                  <w:r w:rsidRPr="00220594">
                    <w:rPr>
                      <w:rFonts w:ascii="Arial" w:hAnsi="Arial" w:cs="Arial"/>
                      <w:b/>
                      <w:lang w:val="es-ES_tradnl"/>
                    </w:rPr>
                    <w:t>“buscar”</w:t>
                  </w:r>
                  <w:r>
                    <w:rPr>
                      <w:rFonts w:ascii="Arial" w:hAnsi="Arial" w:cs="Arial"/>
                      <w:lang w:val="es-ES_tradnl"/>
                    </w:rPr>
                    <w:t xml:space="preserve">  </w:t>
                  </w:r>
                  <w:r>
                    <w:rPr>
                      <w:rFonts w:ascii="Arial" w:hAnsi="Arial" w:cs="Arial"/>
                      <w:noProof/>
                      <w:lang w:val="es-ES_tradnl"/>
                    </w:rPr>
                    <w:drawing>
                      <wp:inline distT="0" distB="0" distL="0" distR="0" wp14:anchorId="57559C66" wp14:editId="0A5DD916">
                        <wp:extent cx="171450" cy="171450"/>
                        <wp:effectExtent l="0" t="0" r="0" b="0"/>
                        <wp:docPr id="1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ic_Search.png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cs="Arial"/>
                      <w:lang w:val="es-ES_tradnl"/>
                    </w:rPr>
                    <w:t>”</w:t>
                  </w:r>
                </w:p>
              </w:tc>
            </w:tr>
            <w:tr w:rsidR="00DA5D5C" w:rsidRPr="009F0740" w:rsidTr="006777E5">
              <w:tblPrEx>
                <w:tblCellMar>
                  <w:left w:w="108" w:type="dxa"/>
                  <w:right w:w="108" w:type="dxa"/>
                </w:tblCellMar>
              </w:tblPrEx>
              <w:tc>
                <w:tcPr>
                  <w:tcW w:w="7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A5D5C" w:rsidRPr="005A0D7D" w:rsidRDefault="00DA5D5C" w:rsidP="006777E5">
                  <w:pPr>
                    <w:snapToGrid w:val="0"/>
                    <w:ind w:left="37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lang w:val="es-ES_tradnl"/>
                    </w:rPr>
                    <w:t>3</w:t>
                  </w:r>
                </w:p>
              </w:tc>
              <w:tc>
                <w:tcPr>
                  <w:tcW w:w="90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A5D5C" w:rsidRDefault="00DA5D5C" w:rsidP="006777E5">
                  <w:pPr>
                    <w:pStyle w:val="Textoindependiente"/>
                    <w:spacing w:line="240" w:lineRule="auto"/>
                    <w:ind w:left="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lang w:val="es-ES_tradnl"/>
                    </w:rPr>
                    <w:t>Para el momento que el usuario ingrese una búsqueda, se presenta un componente en la pantalla, con el listado de productos (</w:t>
                  </w:r>
                  <w:r w:rsidRPr="005766EF">
                    <w:rPr>
                      <w:rFonts w:ascii="Arial" w:hAnsi="Arial" w:cs="Arial"/>
                      <w:b/>
                      <w:lang w:val="es-ES_tradnl"/>
                    </w:rPr>
                    <w:t>Pantalla 2</w:t>
                  </w:r>
                  <w:r>
                    <w:rPr>
                      <w:rFonts w:ascii="Arial" w:hAnsi="Arial" w:cs="Arial"/>
                      <w:lang w:val="es-ES_tradnl"/>
                    </w:rPr>
                    <w:t>), en el que se mostraran detalles generales del producto, como son:</w:t>
                  </w:r>
                </w:p>
                <w:p w:rsidR="00DA5D5C" w:rsidRDefault="00DA5D5C" w:rsidP="006777E5">
                  <w:pPr>
                    <w:pStyle w:val="Textoindependiente"/>
                    <w:numPr>
                      <w:ilvl w:val="0"/>
                      <w:numId w:val="27"/>
                    </w:numPr>
                    <w:spacing w:after="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b/>
                      <w:lang w:val="es-ES_tradnl"/>
                    </w:rPr>
                    <w:t>Costo.</w:t>
                  </w:r>
                  <w:r>
                    <w:rPr>
                      <w:rFonts w:ascii="Arial" w:hAnsi="Arial" w:cs="Arial"/>
                      <w:lang w:val="es-ES_tradnl"/>
                    </w:rPr>
                    <w:t xml:space="preserve"> Indica el costo del producto. Campo numérico.</w:t>
                  </w:r>
                </w:p>
                <w:p w:rsidR="00DA5D5C" w:rsidRDefault="00DA5D5C" w:rsidP="006777E5">
                  <w:pPr>
                    <w:pStyle w:val="Textoindependiente"/>
                    <w:numPr>
                      <w:ilvl w:val="0"/>
                      <w:numId w:val="27"/>
                    </w:numPr>
                    <w:spacing w:after="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b/>
                      <w:lang w:val="es-ES_tradnl"/>
                    </w:rPr>
                    <w:t>Titulo</w:t>
                  </w:r>
                  <w:r>
                    <w:rPr>
                      <w:rFonts w:ascii="Arial" w:hAnsi="Arial" w:cs="Arial"/>
                      <w:lang w:val="es-ES_tradnl"/>
                    </w:rPr>
                    <w:t>. Indica el Titulo del producto. Campo alfanumérico.</w:t>
                  </w:r>
                </w:p>
                <w:p w:rsidR="00DA5D5C" w:rsidRDefault="00DA5D5C" w:rsidP="006777E5">
                  <w:pPr>
                    <w:pStyle w:val="Textoindependiente"/>
                    <w:numPr>
                      <w:ilvl w:val="0"/>
                      <w:numId w:val="27"/>
                    </w:numPr>
                    <w:spacing w:after="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b/>
                      <w:lang w:val="es-ES_tradnl"/>
                    </w:rPr>
                    <w:t>Vendedor</w:t>
                  </w:r>
                  <w:r>
                    <w:rPr>
                      <w:rFonts w:ascii="Arial" w:hAnsi="Arial" w:cs="Arial"/>
                      <w:lang w:val="es-ES_tradnl"/>
                    </w:rPr>
                    <w:t>. Indica el nombre del vendedor. Campo alfanumérico.</w:t>
                  </w:r>
                </w:p>
                <w:p w:rsidR="00DA5D5C" w:rsidRDefault="00DA5D5C" w:rsidP="006777E5">
                  <w:pPr>
                    <w:pStyle w:val="Textoindependiente"/>
                    <w:numPr>
                      <w:ilvl w:val="0"/>
                      <w:numId w:val="27"/>
                    </w:numPr>
                    <w:spacing w:after="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b/>
                      <w:lang w:val="es-ES_tradnl"/>
                    </w:rPr>
                    <w:t>Imagen</w:t>
                  </w:r>
                  <w:r>
                    <w:rPr>
                      <w:rFonts w:ascii="Arial" w:hAnsi="Arial" w:cs="Arial"/>
                      <w:lang w:val="es-ES_tradnl"/>
                    </w:rPr>
                    <w:t xml:space="preserve"> Muestra, fotos del producto. Campo alfanumérico.</w:t>
                  </w:r>
                </w:p>
                <w:p w:rsidR="00DA5D5C" w:rsidRDefault="00DA5D5C" w:rsidP="006777E5">
                  <w:pPr>
                    <w:pStyle w:val="Textoindependiente"/>
                    <w:numPr>
                      <w:ilvl w:val="0"/>
                      <w:numId w:val="27"/>
                    </w:numPr>
                    <w:spacing w:after="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b/>
                      <w:lang w:val="es-ES_tradnl"/>
                    </w:rPr>
                    <w:t xml:space="preserve">Envío. </w:t>
                  </w:r>
                  <w:r w:rsidRPr="00283449">
                    <w:rPr>
                      <w:rFonts w:ascii="Arial" w:hAnsi="Arial" w:cs="Arial"/>
                      <w:lang w:val="es-ES_tradnl"/>
                    </w:rPr>
                    <w:t>Muestra si el envío es gratis. Campo booleano</w:t>
                  </w:r>
                  <w:r>
                    <w:rPr>
                      <w:rFonts w:ascii="Arial" w:hAnsi="Arial" w:cs="Arial"/>
                      <w:lang w:val="es-ES_tradnl"/>
                    </w:rPr>
                    <w:t>.</w:t>
                  </w:r>
                </w:p>
              </w:tc>
            </w:tr>
            <w:tr w:rsidR="00DA5D5C" w:rsidRPr="009F0740" w:rsidTr="006777E5">
              <w:tblPrEx>
                <w:tblCellMar>
                  <w:left w:w="108" w:type="dxa"/>
                  <w:right w:w="108" w:type="dxa"/>
                </w:tblCellMar>
              </w:tblPrEx>
              <w:tc>
                <w:tcPr>
                  <w:tcW w:w="7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A5D5C" w:rsidRDefault="00DA5D5C" w:rsidP="006777E5">
                  <w:pPr>
                    <w:snapToGrid w:val="0"/>
                    <w:ind w:left="37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lang w:val="es-ES_tradnl"/>
                    </w:rPr>
                    <w:t>4</w:t>
                  </w:r>
                </w:p>
              </w:tc>
              <w:tc>
                <w:tcPr>
                  <w:tcW w:w="90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A5D5C" w:rsidRDefault="00DA5D5C" w:rsidP="006777E5">
                  <w:pPr>
                    <w:pStyle w:val="Textoindependiente"/>
                    <w:ind w:left="0"/>
                    <w:jc w:val="both"/>
                    <w:rPr>
                      <w:rFonts w:ascii="Arial" w:hAnsi="Arial" w:cs="Arial"/>
                      <w:iCs/>
                      <w:lang w:val="es-ES_tradnl"/>
                    </w:rPr>
                  </w:pPr>
                  <w:r>
                    <w:rPr>
                      <w:rFonts w:ascii="Arial" w:hAnsi="Arial" w:cs="Arial"/>
                      <w:iCs/>
                      <w:lang w:val="es-ES_tradnl"/>
                    </w:rPr>
                    <w:t>Si el actor selecciona algún producto de los elementos listados, se dejará de mostrar el componente de productos listados, para que en su lugar se muestre el de información del producto (</w:t>
                  </w:r>
                  <w:r w:rsidRPr="00711372">
                    <w:rPr>
                      <w:rFonts w:ascii="Arial" w:hAnsi="Arial" w:cs="Arial"/>
                      <w:b/>
                      <w:iCs/>
                      <w:lang w:val="es-ES_tradnl"/>
                    </w:rPr>
                    <w:t>Pantalla 3</w:t>
                  </w:r>
                  <w:r>
                    <w:rPr>
                      <w:rFonts w:ascii="Arial" w:hAnsi="Arial" w:cs="Arial"/>
                      <w:iCs/>
                      <w:lang w:val="es-ES_tradnl"/>
                    </w:rPr>
                    <w:t>), el cual contendrá la siguiente información:</w:t>
                  </w:r>
                </w:p>
                <w:p w:rsidR="00DA5D5C" w:rsidRDefault="00DA5D5C" w:rsidP="006777E5">
                  <w:pPr>
                    <w:pStyle w:val="Textoindependiente"/>
                    <w:numPr>
                      <w:ilvl w:val="0"/>
                      <w:numId w:val="28"/>
                    </w:numPr>
                    <w:spacing w:after="0"/>
                    <w:ind w:left="601" w:hanging="241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b/>
                      <w:lang w:val="es-ES_tradnl"/>
                    </w:rPr>
                    <w:t>Costo.</w:t>
                  </w:r>
                  <w:r>
                    <w:rPr>
                      <w:rFonts w:ascii="Arial" w:hAnsi="Arial" w:cs="Arial"/>
                      <w:lang w:val="es-ES_tradnl"/>
                    </w:rPr>
                    <w:t xml:space="preserve"> Indica el costo del producto. Campo numérico.</w:t>
                  </w:r>
                </w:p>
                <w:p w:rsidR="00DA5D5C" w:rsidRDefault="00DA5D5C" w:rsidP="006777E5">
                  <w:pPr>
                    <w:pStyle w:val="Textoindependiente"/>
                    <w:numPr>
                      <w:ilvl w:val="0"/>
                      <w:numId w:val="28"/>
                    </w:numPr>
                    <w:spacing w:after="0"/>
                    <w:ind w:left="601" w:hanging="241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b/>
                      <w:lang w:val="es-ES_tradnl"/>
                    </w:rPr>
                    <w:t>Titulo</w:t>
                  </w:r>
                  <w:r>
                    <w:rPr>
                      <w:rFonts w:ascii="Arial" w:hAnsi="Arial" w:cs="Arial"/>
                      <w:lang w:val="es-ES_tradnl"/>
                    </w:rPr>
                    <w:t>. Indica el Titulo del producto. Campo alfanumérico.</w:t>
                  </w:r>
                </w:p>
                <w:p w:rsidR="00DA5D5C" w:rsidRDefault="00DA5D5C" w:rsidP="006777E5">
                  <w:pPr>
                    <w:pStyle w:val="Textoindependiente"/>
                    <w:numPr>
                      <w:ilvl w:val="0"/>
                      <w:numId w:val="28"/>
                    </w:numPr>
                    <w:spacing w:after="0" w:line="240" w:lineRule="auto"/>
                    <w:ind w:left="601" w:hanging="241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b/>
                      <w:lang w:val="es-ES_tradnl"/>
                    </w:rPr>
                    <w:t>Vendedor</w:t>
                  </w:r>
                  <w:r>
                    <w:rPr>
                      <w:rFonts w:ascii="Arial" w:hAnsi="Arial" w:cs="Arial"/>
                      <w:lang w:val="es-ES_tradnl"/>
                    </w:rPr>
                    <w:t>. Indica el nombre del vendedor. Campo alfanumérico.</w:t>
                  </w:r>
                </w:p>
                <w:p w:rsidR="00DA5D5C" w:rsidRDefault="00DA5D5C" w:rsidP="006777E5">
                  <w:pPr>
                    <w:pStyle w:val="Textoindependiente"/>
                    <w:numPr>
                      <w:ilvl w:val="0"/>
                      <w:numId w:val="28"/>
                    </w:numPr>
                    <w:spacing w:after="0" w:line="240" w:lineRule="auto"/>
                    <w:ind w:left="601" w:hanging="241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b/>
                      <w:lang w:val="es-ES_tradnl"/>
                    </w:rPr>
                    <w:t>Imagen</w:t>
                  </w:r>
                  <w:r>
                    <w:rPr>
                      <w:rFonts w:ascii="Arial" w:hAnsi="Arial" w:cs="Arial"/>
                      <w:lang w:val="es-ES_tradnl"/>
                    </w:rPr>
                    <w:t xml:space="preserve"> Muestra, fotos del producto. Campo alfanumérico.</w:t>
                  </w:r>
                </w:p>
                <w:p w:rsidR="00DA5D5C" w:rsidRDefault="00DA5D5C" w:rsidP="006777E5">
                  <w:pPr>
                    <w:pStyle w:val="Textoindependiente"/>
                    <w:numPr>
                      <w:ilvl w:val="0"/>
                      <w:numId w:val="28"/>
                    </w:numPr>
                    <w:spacing w:after="0" w:line="240" w:lineRule="auto"/>
                    <w:ind w:left="601" w:hanging="241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b/>
                      <w:lang w:val="es-ES_tradnl"/>
                    </w:rPr>
                    <w:t xml:space="preserve">Envío. </w:t>
                  </w:r>
                  <w:r w:rsidRPr="00283449">
                    <w:rPr>
                      <w:rFonts w:ascii="Arial" w:hAnsi="Arial" w:cs="Arial"/>
                      <w:lang w:val="es-ES_tradnl"/>
                    </w:rPr>
                    <w:t>Muestra si el envío es gratis. Campo booleano</w:t>
                  </w:r>
                  <w:r>
                    <w:rPr>
                      <w:rFonts w:ascii="Arial" w:hAnsi="Arial" w:cs="Arial"/>
                      <w:lang w:val="es-ES_tradnl"/>
                    </w:rPr>
                    <w:t>.</w:t>
                  </w:r>
                </w:p>
                <w:p w:rsidR="00DA5D5C" w:rsidRDefault="00DA5D5C" w:rsidP="006777E5">
                  <w:pPr>
                    <w:pStyle w:val="Textoindependiente"/>
                    <w:numPr>
                      <w:ilvl w:val="0"/>
                      <w:numId w:val="28"/>
                    </w:numPr>
                    <w:spacing w:after="0" w:line="240" w:lineRule="auto"/>
                    <w:ind w:left="601" w:hanging="241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b/>
                      <w:lang w:val="es-ES_tradnl"/>
                    </w:rPr>
                    <w:t xml:space="preserve">Descripción. </w:t>
                  </w:r>
                  <w:r>
                    <w:rPr>
                      <w:rFonts w:ascii="Arial" w:hAnsi="Arial" w:cs="Arial"/>
                      <w:lang w:val="es-ES_tradnl"/>
                    </w:rPr>
                    <w:t>Muestra la información del producto. Campo alfanumérico.</w:t>
                  </w:r>
                </w:p>
                <w:p w:rsidR="00DA5D5C" w:rsidRDefault="00DA5D5C" w:rsidP="006777E5">
                  <w:pPr>
                    <w:pStyle w:val="Textoindependiente"/>
                    <w:numPr>
                      <w:ilvl w:val="0"/>
                      <w:numId w:val="28"/>
                    </w:numPr>
                    <w:spacing w:after="0" w:line="240" w:lineRule="auto"/>
                    <w:ind w:left="601" w:hanging="241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b/>
                      <w:lang w:val="es-ES_tradnl"/>
                    </w:rPr>
                    <w:t>Condición.</w:t>
                  </w:r>
                  <w:r>
                    <w:rPr>
                      <w:rFonts w:ascii="Arial" w:hAnsi="Arial" w:cs="Arial"/>
                      <w:lang w:val="es-ES_tradnl"/>
                    </w:rPr>
                    <w:t xml:space="preserve"> </w:t>
                  </w:r>
                  <w:r w:rsidRPr="00283449">
                    <w:rPr>
                      <w:rFonts w:ascii="Arial" w:hAnsi="Arial" w:cs="Arial"/>
                      <w:lang w:val="es-ES_tradnl"/>
                    </w:rPr>
                    <w:t>Muestra la condición del producto. Campo alfanumérico.</w:t>
                  </w:r>
                </w:p>
                <w:p w:rsidR="00DA5D5C" w:rsidRDefault="00DA5D5C" w:rsidP="006777E5">
                  <w:pPr>
                    <w:pStyle w:val="Textoindependiente"/>
                    <w:numPr>
                      <w:ilvl w:val="0"/>
                      <w:numId w:val="28"/>
                    </w:numPr>
                    <w:spacing w:after="0" w:line="240" w:lineRule="auto"/>
                    <w:ind w:left="601" w:hanging="241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 w:rsidRPr="00283449">
                    <w:rPr>
                      <w:rFonts w:ascii="Arial" w:hAnsi="Arial" w:cs="Arial"/>
                      <w:b/>
                      <w:lang w:val="es-ES_tradnl"/>
                    </w:rPr>
                    <w:t>Productos Vendidos</w:t>
                  </w:r>
                  <w:r>
                    <w:rPr>
                      <w:rFonts w:ascii="Arial" w:hAnsi="Arial" w:cs="Arial"/>
                      <w:lang w:val="es-ES_tradnl"/>
                    </w:rPr>
                    <w:t>. muestra la cantidad de productos vendidos. Campo numérico.</w:t>
                  </w:r>
                </w:p>
                <w:p w:rsidR="00DA5D5C" w:rsidRPr="00711372" w:rsidRDefault="00DA5D5C" w:rsidP="006777E5">
                  <w:pPr>
                    <w:pStyle w:val="Textoindependiente"/>
                    <w:ind w:left="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lang w:val="es-ES_tradnl"/>
                    </w:rPr>
                    <w:t>De</w:t>
                  </w:r>
                </w:p>
              </w:tc>
            </w:tr>
            <w:tr w:rsidR="00DA5D5C" w:rsidRPr="009F0740" w:rsidTr="006777E5">
              <w:tblPrEx>
                <w:tblCellMar>
                  <w:left w:w="108" w:type="dxa"/>
                  <w:right w:w="108" w:type="dxa"/>
                </w:tblCellMar>
              </w:tblPrEx>
              <w:tc>
                <w:tcPr>
                  <w:tcW w:w="7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A5D5C" w:rsidRDefault="00DA5D5C" w:rsidP="006777E5">
                  <w:pPr>
                    <w:snapToGrid w:val="0"/>
                    <w:ind w:left="37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lang w:val="es-ES_tradnl"/>
                    </w:rPr>
                    <w:t>5</w:t>
                  </w:r>
                </w:p>
              </w:tc>
              <w:tc>
                <w:tcPr>
                  <w:tcW w:w="90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A5D5C" w:rsidRDefault="00DA5D5C" w:rsidP="006777E5">
                  <w:pPr>
                    <w:pStyle w:val="Textoindependiente"/>
                    <w:ind w:left="0"/>
                    <w:jc w:val="both"/>
                    <w:rPr>
                      <w:rFonts w:ascii="Arial" w:hAnsi="Arial" w:cs="Arial"/>
                      <w:iCs/>
                      <w:lang w:val="es-ES_tradnl"/>
                    </w:rPr>
                  </w:pPr>
                  <w:r>
                    <w:rPr>
                      <w:rFonts w:ascii="Arial" w:hAnsi="Arial" w:cs="Arial"/>
                      <w:iCs/>
                      <w:lang w:val="es-ES_tradnl"/>
                    </w:rPr>
                    <w:t>Se reiniciará el caso de uso, cuando el actor decida iniciar otra búsqueda.</w:t>
                  </w:r>
                </w:p>
              </w:tc>
            </w:tr>
            <w:tr w:rsidR="00DA5D5C" w:rsidRPr="009F0740" w:rsidTr="006777E5">
              <w:tc>
                <w:tcPr>
                  <w:tcW w:w="7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DA5D5C" w:rsidRDefault="00DA5D5C" w:rsidP="006777E5">
                  <w:pPr>
                    <w:ind w:left="37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lang w:val="es-ES_tradnl"/>
                    </w:rPr>
                    <w:t xml:space="preserve"> 6</w:t>
                  </w:r>
                </w:p>
              </w:tc>
              <w:tc>
                <w:tcPr>
                  <w:tcW w:w="90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DA5D5C" w:rsidRPr="003556C1" w:rsidRDefault="00DA5D5C" w:rsidP="006777E5">
                  <w:pPr>
                    <w:pStyle w:val="Textoindependiente"/>
                    <w:ind w:left="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 w:rsidRPr="003556C1">
                    <w:rPr>
                      <w:rFonts w:ascii="Arial" w:hAnsi="Arial" w:cs="Arial"/>
                      <w:lang w:val="es-ES_tradnl"/>
                    </w:rPr>
                    <w:t>Fin del Caso de Uso</w:t>
                  </w:r>
                </w:p>
              </w:tc>
            </w:tr>
          </w:tbl>
          <w:p w:rsidR="00DA5D5C" w:rsidRPr="003E070A" w:rsidRDefault="00DA5D5C" w:rsidP="006777E5">
            <w:pPr>
              <w:pStyle w:val="Textoindependiente"/>
              <w:ind w:left="0"/>
              <w:jc w:val="both"/>
              <w:rPr>
                <w:rFonts w:ascii="Arial" w:hAnsi="Arial" w:cs="Arial"/>
                <w:b/>
                <w:u w:val="single"/>
                <w:lang w:val="es-ES_tradnl"/>
              </w:rPr>
            </w:pPr>
          </w:p>
        </w:tc>
      </w:tr>
      <w:tr w:rsidR="007C72A8" w:rsidRPr="005A442C" w:rsidTr="004A7958">
        <w:tc>
          <w:tcPr>
            <w:tcW w:w="9980" w:type="dxa"/>
          </w:tcPr>
          <w:p w:rsidR="007C72A8" w:rsidRPr="00DA5D5C" w:rsidRDefault="007C72A8" w:rsidP="007C72A8">
            <w:pPr>
              <w:pStyle w:val="Textoindependiente"/>
              <w:ind w:left="0"/>
              <w:jc w:val="both"/>
              <w:rPr>
                <w:rFonts w:ascii="Arial" w:hAnsi="Arial" w:cs="Arial"/>
                <w:b/>
              </w:rPr>
            </w:pPr>
          </w:p>
          <w:p w:rsidR="000464FA" w:rsidRPr="005A315F" w:rsidRDefault="000464FA" w:rsidP="000464FA">
            <w:pPr>
              <w:pStyle w:val="Ttulo1"/>
              <w:numPr>
                <w:ilvl w:val="0"/>
                <w:numId w:val="0"/>
              </w:numPr>
              <w:rPr>
                <w:rFonts w:cs="Arial"/>
                <w:b w:val="0"/>
                <w:lang w:val="es-ES_tradnl"/>
              </w:rPr>
            </w:pPr>
            <w:r>
              <w:rPr>
                <w:rFonts w:cs="Arial"/>
                <w:lang w:val="es-ES_tradnl"/>
              </w:rPr>
              <w:lastRenderedPageBreak/>
              <w:t xml:space="preserve">Flujo </w:t>
            </w:r>
            <w:r w:rsidR="00DA5D5C">
              <w:rPr>
                <w:rFonts w:cs="Arial"/>
                <w:lang w:val="es-ES_tradnl"/>
              </w:rPr>
              <w:t>Secundario</w:t>
            </w:r>
          </w:p>
          <w:tbl>
            <w:tblPr>
              <w:tblW w:w="9849" w:type="dxa"/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789"/>
              <w:gridCol w:w="9060"/>
            </w:tblGrid>
            <w:tr w:rsidR="000464FA" w:rsidRPr="00A27B10" w:rsidTr="00FE2414">
              <w:tc>
                <w:tcPr>
                  <w:tcW w:w="7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:rsidR="000464FA" w:rsidRPr="00A27B10" w:rsidRDefault="000464FA" w:rsidP="000464FA">
                  <w:pPr>
                    <w:snapToGrid w:val="0"/>
                    <w:jc w:val="center"/>
                    <w:rPr>
                      <w:rFonts w:ascii="Arial" w:hAnsi="Arial" w:cs="Arial"/>
                      <w:b/>
                      <w:bCs/>
                      <w:lang w:val="es-ES_tradnl"/>
                    </w:rPr>
                  </w:pPr>
                  <w:r w:rsidRPr="00A27B10">
                    <w:rPr>
                      <w:rFonts w:ascii="Arial" w:hAnsi="Arial" w:cs="Arial"/>
                      <w:b/>
                      <w:bCs/>
                      <w:lang w:val="es-ES_tradnl"/>
                    </w:rPr>
                    <w:t>No.</w:t>
                  </w:r>
                </w:p>
              </w:tc>
              <w:tc>
                <w:tcPr>
                  <w:tcW w:w="90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:rsidR="000464FA" w:rsidRPr="00A27B10" w:rsidRDefault="000464FA" w:rsidP="000464FA">
                  <w:pPr>
                    <w:snapToGrid w:val="0"/>
                    <w:jc w:val="center"/>
                    <w:rPr>
                      <w:rFonts w:ascii="Arial" w:hAnsi="Arial" w:cs="Arial"/>
                      <w:b/>
                      <w:bCs/>
                      <w:lang w:val="es-ES_tradnl"/>
                    </w:rPr>
                  </w:pPr>
                  <w:r w:rsidRPr="00A27B10">
                    <w:rPr>
                      <w:rFonts w:ascii="Arial" w:hAnsi="Arial" w:cs="Arial"/>
                      <w:b/>
                      <w:bCs/>
                      <w:lang w:val="es-ES_tradnl"/>
                    </w:rPr>
                    <w:t>Descripción</w:t>
                  </w:r>
                </w:p>
              </w:tc>
            </w:tr>
            <w:tr w:rsidR="005B2098" w:rsidRPr="00DA5D5C" w:rsidTr="00FE2414">
              <w:tc>
                <w:tcPr>
                  <w:tcW w:w="7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B2098" w:rsidRDefault="005B2098" w:rsidP="00656034">
                  <w:pPr>
                    <w:snapToGrid w:val="0"/>
                    <w:ind w:left="291" w:hanging="221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lang w:val="es-ES_tradnl"/>
                    </w:rPr>
                    <w:t>1</w:t>
                  </w:r>
                  <w:r w:rsidR="00DA5D5C">
                    <w:rPr>
                      <w:rFonts w:ascii="Arial" w:hAnsi="Arial" w:cs="Arial"/>
                      <w:lang w:val="es-ES_tradnl"/>
                    </w:rPr>
                    <w:t>.1</w:t>
                  </w:r>
                </w:p>
              </w:tc>
              <w:tc>
                <w:tcPr>
                  <w:tcW w:w="90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B2098" w:rsidRDefault="005B2098" w:rsidP="00D06B1B">
                  <w:pPr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 w:rsidRPr="00C661AF">
                    <w:rPr>
                      <w:rFonts w:ascii="Arial" w:hAnsi="Arial" w:cs="Arial"/>
                      <w:lang w:val="es-ES_tradnl"/>
                    </w:rPr>
                    <w:t>E</w:t>
                  </w:r>
                  <w:r w:rsidR="00DA5D5C">
                    <w:rPr>
                      <w:rFonts w:ascii="Arial" w:hAnsi="Arial" w:cs="Arial"/>
                      <w:lang w:val="es-ES_tradnl"/>
                    </w:rPr>
                    <w:t xml:space="preserve">n caso de que el actor especifique una URL no válida después del </w:t>
                  </w:r>
                  <w:proofErr w:type="gramStart"/>
                  <w:r w:rsidR="00DA5D5C">
                    <w:rPr>
                      <w:rFonts w:ascii="Arial" w:hAnsi="Arial" w:cs="Arial"/>
                      <w:lang w:val="es-ES_tradnl"/>
                    </w:rPr>
                    <w:t>“ *.</w:t>
                  </w:r>
                  <w:proofErr w:type="spellStart"/>
                  <w:r w:rsidR="00DA5D5C">
                    <w:rPr>
                      <w:rFonts w:ascii="Arial" w:hAnsi="Arial" w:cs="Arial"/>
                      <w:lang w:val="es-ES_tradnl"/>
                    </w:rPr>
                    <w:t>com</w:t>
                  </w:r>
                  <w:proofErr w:type="spellEnd"/>
                  <w:proofErr w:type="gramEnd"/>
                  <w:r w:rsidR="00DA5D5C">
                    <w:rPr>
                      <w:rFonts w:ascii="Arial" w:hAnsi="Arial" w:cs="Arial"/>
                      <w:lang w:val="es-ES_tradnl"/>
                    </w:rPr>
                    <w:t xml:space="preserve">/ ”, el </w:t>
                  </w:r>
                  <w:proofErr w:type="spellStart"/>
                  <w:r w:rsidR="00DA5D5C">
                    <w:rPr>
                      <w:rFonts w:ascii="Arial" w:hAnsi="Arial" w:cs="Arial"/>
                      <w:lang w:val="es-ES_tradnl"/>
                    </w:rPr>
                    <w:t>router</w:t>
                  </w:r>
                  <w:proofErr w:type="spellEnd"/>
                  <w:r w:rsidR="00DA5D5C">
                    <w:rPr>
                      <w:rFonts w:ascii="Arial" w:hAnsi="Arial" w:cs="Arial"/>
                      <w:lang w:val="es-ES_tradnl"/>
                    </w:rPr>
                    <w:t xml:space="preserve"> regresará a la URL principal</w:t>
                  </w:r>
                </w:p>
              </w:tc>
            </w:tr>
            <w:tr w:rsidR="000464FA" w:rsidRPr="009F0740" w:rsidTr="00FE2414">
              <w:tc>
                <w:tcPr>
                  <w:tcW w:w="7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464FA" w:rsidRPr="005A0D7D" w:rsidRDefault="005B2098" w:rsidP="00656034">
                  <w:pPr>
                    <w:snapToGrid w:val="0"/>
                    <w:ind w:left="291" w:hanging="221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lang w:val="es-ES_tradnl"/>
                    </w:rPr>
                    <w:t>2</w:t>
                  </w:r>
                  <w:r w:rsidR="00DA5D5C">
                    <w:rPr>
                      <w:rFonts w:ascii="Arial" w:hAnsi="Arial" w:cs="Arial"/>
                      <w:lang w:val="es-ES_tradnl"/>
                    </w:rPr>
                    <w:t>.1</w:t>
                  </w:r>
                </w:p>
              </w:tc>
              <w:tc>
                <w:tcPr>
                  <w:tcW w:w="90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50725" w:rsidRPr="00DA5D5C" w:rsidRDefault="00DA5D5C" w:rsidP="003556C1">
                  <w:pPr>
                    <w:snapToGrid w:val="0"/>
                    <w:rPr>
                      <w:rFonts w:ascii="Arial" w:hAnsi="Arial" w:cs="Arial"/>
                      <w:lang w:val="es-ES_tradnl"/>
                    </w:rPr>
                  </w:pPr>
                  <w:r w:rsidRPr="00DA5D5C">
                    <w:rPr>
                      <w:rFonts w:ascii="Arial" w:hAnsi="Arial" w:cs="Arial"/>
                      <w:lang w:val="es-ES_tradnl"/>
                    </w:rPr>
                    <w:t xml:space="preserve">El </w:t>
                  </w:r>
                  <w:proofErr w:type="spellStart"/>
                  <w:r w:rsidRPr="00DA5D5C">
                    <w:rPr>
                      <w:rFonts w:ascii="Arial" w:hAnsi="Arial" w:cs="Arial"/>
                      <w:lang w:val="es-ES_tradnl"/>
                    </w:rPr>
                    <w:t>backend</w:t>
                  </w:r>
                  <w:proofErr w:type="spellEnd"/>
                  <w:r>
                    <w:rPr>
                      <w:rFonts w:ascii="Arial" w:hAnsi="Arial" w:cs="Arial"/>
                      <w:lang w:val="es-ES_tradnl"/>
                    </w:rPr>
                    <w:t xml:space="preserve"> hará una consulta GET, para la petición de información a </w:t>
                  </w:r>
                  <w:r w:rsidR="00656034">
                    <w:rPr>
                      <w:rFonts w:ascii="Arial" w:hAnsi="Arial" w:cs="Arial"/>
                      <w:lang w:val="es-ES_tradnl"/>
                    </w:rPr>
                    <w:t>través</w:t>
                  </w:r>
                  <w:r>
                    <w:rPr>
                      <w:rFonts w:ascii="Arial" w:hAnsi="Arial" w:cs="Arial"/>
                      <w:lang w:val="es-ES_tradnl"/>
                    </w:rPr>
                    <w:t xml:space="preserve"> de la API</w:t>
                  </w:r>
                  <w:r w:rsidR="00656034">
                    <w:rPr>
                      <w:rFonts w:ascii="Arial" w:hAnsi="Arial" w:cs="Arial"/>
                      <w:lang w:val="es-ES_tradnl"/>
                    </w:rPr>
                    <w:t>, con los criterios de búsqueda establecidos por el actor, retornando un listado de productos.</w:t>
                  </w:r>
                </w:p>
              </w:tc>
            </w:tr>
            <w:tr w:rsidR="000464FA" w:rsidRPr="009F0740" w:rsidTr="003D29C6">
              <w:tblPrEx>
                <w:tblCellMar>
                  <w:left w:w="108" w:type="dxa"/>
                  <w:right w:w="108" w:type="dxa"/>
                </w:tblCellMar>
              </w:tblPrEx>
              <w:tc>
                <w:tcPr>
                  <w:tcW w:w="7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464FA" w:rsidRPr="005A0D7D" w:rsidRDefault="00656034" w:rsidP="00656034">
                  <w:pPr>
                    <w:snapToGrid w:val="0"/>
                    <w:ind w:left="291" w:hanging="221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lang w:val="es-ES_tradnl"/>
                    </w:rPr>
                    <w:t>2.2</w:t>
                  </w:r>
                </w:p>
              </w:tc>
              <w:tc>
                <w:tcPr>
                  <w:tcW w:w="90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83449" w:rsidRDefault="00DA5D5C" w:rsidP="00656034">
                  <w:pPr>
                    <w:pStyle w:val="Textoindependiente"/>
                    <w:spacing w:after="0"/>
                    <w:ind w:left="0"/>
                    <w:jc w:val="both"/>
                    <w:rPr>
                      <w:rFonts w:ascii="Arial" w:hAnsi="Arial" w:cs="Arial"/>
                      <w:lang w:val="es-ES_tradnl"/>
                    </w:rPr>
                  </w:pPr>
                  <w:r>
                    <w:rPr>
                      <w:rFonts w:ascii="Arial" w:hAnsi="Arial" w:cs="Arial"/>
                      <w:lang w:val="es-ES_tradnl"/>
                    </w:rPr>
                    <w:t xml:space="preserve">En caso de que </w:t>
                  </w:r>
                  <w:r w:rsidR="00656034">
                    <w:rPr>
                      <w:rFonts w:ascii="Arial" w:hAnsi="Arial" w:cs="Arial"/>
                      <w:lang w:val="es-ES_tradnl"/>
                    </w:rPr>
                    <w:t>el retorno</w:t>
                  </w:r>
                  <w:r>
                    <w:rPr>
                      <w:rFonts w:ascii="Arial" w:hAnsi="Arial" w:cs="Arial"/>
                      <w:lang w:val="es-ES_tradnl"/>
                    </w:rPr>
                    <w:t xml:space="preserve"> no contenga productos para mostrar. Se deberá mostrar un componente de error con la leyenda “No se encontraron los artículos buscados”.</w:t>
                  </w:r>
                </w:p>
              </w:tc>
            </w:tr>
          </w:tbl>
          <w:p w:rsidR="00EF6B25" w:rsidRDefault="00EF6B25" w:rsidP="007C72A8">
            <w:pPr>
              <w:pStyle w:val="Textoindependiente"/>
              <w:ind w:left="0"/>
              <w:jc w:val="both"/>
              <w:rPr>
                <w:rFonts w:ascii="Arial" w:hAnsi="Arial" w:cs="Arial"/>
                <w:b/>
                <w:u w:val="single"/>
                <w:lang w:val="es-ES_tradnl"/>
              </w:rPr>
            </w:pPr>
          </w:p>
          <w:p w:rsidR="00DA5D5C" w:rsidRPr="003E070A" w:rsidRDefault="00DA5D5C" w:rsidP="007C72A8">
            <w:pPr>
              <w:pStyle w:val="Textoindependiente"/>
              <w:ind w:left="0"/>
              <w:jc w:val="both"/>
              <w:rPr>
                <w:rFonts w:ascii="Arial" w:hAnsi="Arial" w:cs="Arial"/>
                <w:b/>
                <w:u w:val="single"/>
                <w:lang w:val="es-ES_tradnl"/>
              </w:rPr>
            </w:pPr>
            <w:bookmarkStart w:id="0" w:name="_GoBack"/>
            <w:bookmarkEnd w:id="0"/>
          </w:p>
        </w:tc>
      </w:tr>
    </w:tbl>
    <w:p w:rsidR="00552219" w:rsidRDefault="0023081F">
      <w:pPr>
        <w:pStyle w:val="Ttulo1"/>
        <w:numPr>
          <w:ilvl w:val="0"/>
          <w:numId w:val="0"/>
        </w:numPr>
        <w:rPr>
          <w:rFonts w:cs="Arial"/>
          <w:lang w:val="es-ES_tradnl"/>
        </w:rPr>
      </w:pPr>
      <w:bookmarkStart w:id="1" w:name="_Toc89765108"/>
      <w:r>
        <w:rPr>
          <w:rFonts w:cs="Arial"/>
          <w:lang w:val="es-ES_tradnl"/>
        </w:rPr>
        <w:lastRenderedPageBreak/>
        <w:t>Especificaciones:</w:t>
      </w:r>
    </w:p>
    <w:p w:rsidR="0023081F" w:rsidRDefault="0023081F" w:rsidP="0023081F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>
            <wp:extent cx="5400675" cy="53570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pecs_Buscado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635" cy="54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1F" w:rsidRDefault="0023081F" w:rsidP="0023081F">
      <w:pPr>
        <w:rPr>
          <w:lang w:val="es-ES_tradnl"/>
        </w:rPr>
      </w:pPr>
    </w:p>
    <w:p w:rsidR="0023081F" w:rsidRDefault="0023081F" w:rsidP="0023081F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>
            <wp:extent cx="5381625" cy="2189071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pecs_Resultado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45" cy="21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1F" w:rsidRDefault="0023081F" w:rsidP="0023081F">
      <w:pPr>
        <w:rPr>
          <w:lang w:val="es-ES_tradnl"/>
        </w:rPr>
      </w:pPr>
    </w:p>
    <w:p w:rsidR="0023081F" w:rsidRDefault="0023081F" w:rsidP="0023081F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>
            <wp:extent cx="5372100" cy="219008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pecs_Detall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948" cy="220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1F" w:rsidRPr="0023081F" w:rsidRDefault="0023081F" w:rsidP="0023081F">
      <w:pPr>
        <w:rPr>
          <w:lang w:val="es-ES_tradnl"/>
        </w:rPr>
      </w:pPr>
    </w:p>
    <w:p w:rsidR="00A04B62" w:rsidRPr="005A315F" w:rsidRDefault="00A04B62">
      <w:pPr>
        <w:pStyle w:val="Ttulo1"/>
        <w:numPr>
          <w:ilvl w:val="0"/>
          <w:numId w:val="0"/>
        </w:numPr>
        <w:rPr>
          <w:rFonts w:cs="Arial"/>
          <w:b w:val="0"/>
          <w:lang w:val="es-ES_tradnl"/>
        </w:rPr>
      </w:pPr>
      <w:r w:rsidRPr="00A27B10">
        <w:rPr>
          <w:rFonts w:cs="Arial"/>
          <w:lang w:val="es-ES_tradnl"/>
        </w:rPr>
        <w:lastRenderedPageBreak/>
        <w:t>Requerimientos especiales</w:t>
      </w:r>
      <w:r w:rsidR="005A315F">
        <w:rPr>
          <w:rFonts w:cs="Arial"/>
          <w:lang w:val="es-ES_tradnl"/>
        </w:rPr>
        <w:t xml:space="preserve"> </w:t>
      </w:r>
    </w:p>
    <w:tbl>
      <w:tblPr>
        <w:tblW w:w="9980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9"/>
        <w:gridCol w:w="9191"/>
      </w:tblGrid>
      <w:tr w:rsidR="00A04B62" w:rsidRPr="00A27B10" w:rsidTr="00AA2E0B"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F2F2F2" w:themeFill="background1" w:themeFillShade="F2"/>
          </w:tcPr>
          <w:p w:rsidR="00A04B62" w:rsidRPr="00A27B10" w:rsidRDefault="00A04B62">
            <w:pPr>
              <w:snapToGrid w:val="0"/>
              <w:jc w:val="center"/>
              <w:rPr>
                <w:rFonts w:ascii="Arial" w:hAnsi="Arial" w:cs="Arial"/>
                <w:b/>
                <w:bCs/>
                <w:lang w:val="es-ES_tradnl"/>
              </w:rPr>
            </w:pPr>
            <w:r w:rsidRPr="00A27B10">
              <w:rPr>
                <w:rFonts w:ascii="Arial" w:hAnsi="Arial" w:cs="Arial"/>
                <w:b/>
                <w:bCs/>
                <w:lang w:val="es-ES_tradnl"/>
              </w:rPr>
              <w:t>No.</w:t>
            </w:r>
          </w:p>
        </w:tc>
        <w:tc>
          <w:tcPr>
            <w:tcW w:w="919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</w:tcPr>
          <w:p w:rsidR="00A04B62" w:rsidRPr="00A27B10" w:rsidRDefault="00A04B62">
            <w:pPr>
              <w:snapToGrid w:val="0"/>
              <w:jc w:val="center"/>
              <w:rPr>
                <w:rFonts w:ascii="Arial" w:hAnsi="Arial" w:cs="Arial"/>
                <w:b/>
                <w:bCs/>
                <w:lang w:val="es-ES_tradnl"/>
              </w:rPr>
            </w:pPr>
            <w:r w:rsidRPr="00A27B10">
              <w:rPr>
                <w:rFonts w:ascii="Arial" w:hAnsi="Arial" w:cs="Arial"/>
                <w:b/>
                <w:bCs/>
                <w:lang w:val="es-ES_tradnl"/>
              </w:rPr>
              <w:t>Descripción</w:t>
            </w:r>
          </w:p>
        </w:tc>
      </w:tr>
      <w:tr w:rsidR="00471130" w:rsidRPr="009F0740" w:rsidTr="009252B6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30" w:rsidRPr="009252B6" w:rsidRDefault="00471130" w:rsidP="00E03DB0">
            <w:pPr>
              <w:pStyle w:val="Prrafodelista"/>
              <w:numPr>
                <w:ilvl w:val="0"/>
                <w:numId w:val="5"/>
              </w:numPr>
              <w:snapToGrid w:val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9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30" w:rsidRPr="00A27B10" w:rsidRDefault="00CA083B" w:rsidP="00DC3AAB">
            <w:pPr>
              <w:snapToGrid w:val="0"/>
              <w:jc w:val="both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Contar con cone</w:t>
            </w:r>
            <w:r w:rsidR="008E50F1">
              <w:rPr>
                <w:rFonts w:ascii="Arial" w:hAnsi="Arial" w:cs="Arial"/>
                <w:lang w:val="es-ES_tradnl"/>
              </w:rPr>
              <w:t>xión a Internet.</w:t>
            </w:r>
          </w:p>
        </w:tc>
      </w:tr>
    </w:tbl>
    <w:p w:rsidR="005A315F" w:rsidRPr="005A315F" w:rsidRDefault="00A04B62" w:rsidP="005A315F">
      <w:pPr>
        <w:pStyle w:val="Ttulo1"/>
        <w:numPr>
          <w:ilvl w:val="0"/>
          <w:numId w:val="0"/>
        </w:numPr>
        <w:rPr>
          <w:rFonts w:cs="Arial"/>
          <w:b w:val="0"/>
          <w:lang w:val="es-ES_tradnl"/>
        </w:rPr>
      </w:pPr>
      <w:proofErr w:type="spellStart"/>
      <w:r w:rsidRPr="00A27B10">
        <w:rPr>
          <w:rFonts w:cs="Arial"/>
          <w:lang w:val="es-ES_tradnl"/>
        </w:rPr>
        <w:t>Pre-condiciones</w:t>
      </w:r>
      <w:proofErr w:type="spellEnd"/>
      <w:r w:rsidR="005A315F">
        <w:rPr>
          <w:rFonts w:cs="Arial"/>
          <w:lang w:val="es-ES_tradnl"/>
        </w:rPr>
        <w:t xml:space="preserve"> </w:t>
      </w:r>
    </w:p>
    <w:tbl>
      <w:tblPr>
        <w:tblW w:w="9928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9"/>
        <w:gridCol w:w="9139"/>
      </w:tblGrid>
      <w:tr w:rsidR="00A04B62" w:rsidRPr="00A27B10" w:rsidTr="00AA2E0B">
        <w:tc>
          <w:tcPr>
            <w:tcW w:w="789" w:type="dxa"/>
            <w:shd w:val="clear" w:color="auto" w:fill="F2F2F2" w:themeFill="background1" w:themeFillShade="F2"/>
          </w:tcPr>
          <w:p w:rsidR="00A04B62" w:rsidRPr="00A27B10" w:rsidRDefault="00A04B62">
            <w:pPr>
              <w:snapToGrid w:val="0"/>
              <w:jc w:val="center"/>
              <w:rPr>
                <w:rFonts w:ascii="Arial" w:hAnsi="Arial" w:cs="Arial"/>
                <w:b/>
                <w:bCs/>
                <w:lang w:val="es-ES_tradnl"/>
              </w:rPr>
            </w:pPr>
            <w:r w:rsidRPr="00A27B10">
              <w:rPr>
                <w:rFonts w:ascii="Arial" w:hAnsi="Arial" w:cs="Arial"/>
                <w:b/>
                <w:bCs/>
                <w:lang w:val="es-ES_tradnl"/>
              </w:rPr>
              <w:t>No.</w:t>
            </w:r>
          </w:p>
        </w:tc>
        <w:tc>
          <w:tcPr>
            <w:tcW w:w="9139" w:type="dxa"/>
            <w:shd w:val="clear" w:color="auto" w:fill="F2F2F2" w:themeFill="background1" w:themeFillShade="F2"/>
          </w:tcPr>
          <w:p w:rsidR="00A04B62" w:rsidRPr="00A27B10" w:rsidRDefault="00A04B62">
            <w:pPr>
              <w:snapToGrid w:val="0"/>
              <w:jc w:val="center"/>
              <w:rPr>
                <w:rFonts w:ascii="Arial" w:hAnsi="Arial" w:cs="Arial"/>
                <w:b/>
                <w:bCs/>
                <w:lang w:val="es-ES_tradnl"/>
              </w:rPr>
            </w:pPr>
            <w:r w:rsidRPr="00A27B10">
              <w:rPr>
                <w:rFonts w:ascii="Arial" w:hAnsi="Arial" w:cs="Arial"/>
                <w:b/>
                <w:bCs/>
                <w:lang w:val="es-ES_tradnl"/>
              </w:rPr>
              <w:t>Descripción</w:t>
            </w:r>
          </w:p>
        </w:tc>
      </w:tr>
      <w:tr w:rsidR="00A04B62" w:rsidRPr="009F0740" w:rsidTr="00D22CD8">
        <w:tc>
          <w:tcPr>
            <w:tcW w:w="789" w:type="dxa"/>
          </w:tcPr>
          <w:p w:rsidR="00A04B62" w:rsidRPr="00A27B10" w:rsidRDefault="00A04B62" w:rsidP="009252B6">
            <w:pPr>
              <w:widowControl/>
              <w:numPr>
                <w:ilvl w:val="0"/>
                <w:numId w:val="3"/>
              </w:numPr>
              <w:tabs>
                <w:tab w:val="left" w:pos="152"/>
              </w:tabs>
              <w:suppressAutoHyphens/>
              <w:snapToGrid w:val="0"/>
              <w:spacing w:line="240" w:lineRule="auto"/>
              <w:jc w:val="center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9139" w:type="dxa"/>
          </w:tcPr>
          <w:p w:rsidR="006B1D92" w:rsidRPr="00A27B10" w:rsidRDefault="00CA083B" w:rsidP="00DC0EDD">
            <w:pPr>
              <w:snapToGrid w:val="0"/>
              <w:jc w:val="both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El actor debe estar dado de alta en el Sistema para </w:t>
            </w:r>
            <w:r w:rsidR="006B1D92">
              <w:rPr>
                <w:rFonts w:ascii="Arial" w:hAnsi="Arial" w:cs="Arial"/>
                <w:lang w:val="es-ES_tradnl"/>
              </w:rPr>
              <w:t>hacer compras en el sitio.</w:t>
            </w:r>
          </w:p>
        </w:tc>
      </w:tr>
      <w:tr w:rsidR="00390AC5" w:rsidRPr="009F0740" w:rsidTr="00D22CD8">
        <w:tc>
          <w:tcPr>
            <w:tcW w:w="789" w:type="dxa"/>
          </w:tcPr>
          <w:p w:rsidR="00390AC5" w:rsidRDefault="00390AC5" w:rsidP="009252B6">
            <w:pPr>
              <w:widowControl/>
              <w:numPr>
                <w:ilvl w:val="0"/>
                <w:numId w:val="3"/>
              </w:numPr>
              <w:tabs>
                <w:tab w:val="left" w:pos="152"/>
              </w:tabs>
              <w:suppressAutoHyphens/>
              <w:snapToGrid w:val="0"/>
              <w:spacing w:line="240" w:lineRule="auto"/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P</w:t>
            </w:r>
          </w:p>
        </w:tc>
        <w:tc>
          <w:tcPr>
            <w:tcW w:w="9139" w:type="dxa"/>
          </w:tcPr>
          <w:p w:rsidR="00390AC5" w:rsidRDefault="00C671CD" w:rsidP="00CA10E0">
            <w:pPr>
              <w:snapToGrid w:val="0"/>
              <w:jc w:val="both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Se debe contar con </w:t>
            </w:r>
            <w:proofErr w:type="spellStart"/>
            <w:r w:rsidR="006B1D92">
              <w:rPr>
                <w:rFonts w:ascii="Arial" w:hAnsi="Arial" w:cs="Arial"/>
                <w:lang w:val="es-ES_tradnl"/>
              </w:rPr>
              <w:t>backend</w:t>
            </w:r>
            <w:proofErr w:type="spellEnd"/>
            <w:r w:rsidR="006B1D92">
              <w:rPr>
                <w:rFonts w:ascii="Arial" w:hAnsi="Arial" w:cs="Arial"/>
                <w:lang w:val="es-ES_tradnl"/>
              </w:rPr>
              <w:t xml:space="preserve"> para hacer peticiones a la API de MELI</w:t>
            </w:r>
          </w:p>
        </w:tc>
      </w:tr>
      <w:tr w:rsidR="00786AAF" w:rsidRPr="009F0740" w:rsidTr="00D22CD8">
        <w:tc>
          <w:tcPr>
            <w:tcW w:w="789" w:type="dxa"/>
          </w:tcPr>
          <w:p w:rsidR="00786AAF" w:rsidRDefault="00786AAF" w:rsidP="009252B6">
            <w:pPr>
              <w:widowControl/>
              <w:numPr>
                <w:ilvl w:val="0"/>
                <w:numId w:val="3"/>
              </w:numPr>
              <w:tabs>
                <w:tab w:val="left" w:pos="152"/>
              </w:tabs>
              <w:suppressAutoHyphens/>
              <w:snapToGrid w:val="0"/>
              <w:spacing w:line="240" w:lineRule="auto"/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s</w:t>
            </w:r>
          </w:p>
        </w:tc>
        <w:tc>
          <w:tcPr>
            <w:tcW w:w="9139" w:type="dxa"/>
          </w:tcPr>
          <w:p w:rsidR="00786AAF" w:rsidRDefault="006B1D92" w:rsidP="00C671CD">
            <w:pPr>
              <w:snapToGrid w:val="0"/>
              <w:jc w:val="both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Se debe de tener instalado </w:t>
            </w:r>
            <w:proofErr w:type="spellStart"/>
            <w:r>
              <w:rPr>
                <w:rFonts w:ascii="Arial" w:hAnsi="Arial" w:cs="Arial"/>
                <w:lang w:val="es-ES_tradnl"/>
              </w:rPr>
              <w:t>Node</w:t>
            </w:r>
            <w:proofErr w:type="spellEnd"/>
            <w:r>
              <w:rPr>
                <w:rFonts w:ascii="Arial" w:hAnsi="Arial" w:cs="Arial"/>
                <w:lang w:val="es-ES_tradnl"/>
              </w:rPr>
              <w:t xml:space="preserve">, </w:t>
            </w:r>
            <w:proofErr w:type="spellStart"/>
            <w:r>
              <w:rPr>
                <w:rFonts w:ascii="Arial" w:hAnsi="Arial" w:cs="Arial"/>
                <w:lang w:val="es-ES_tradnl"/>
              </w:rPr>
              <w:t>Sass</w:t>
            </w:r>
            <w:proofErr w:type="spellEnd"/>
            <w:r>
              <w:rPr>
                <w:rFonts w:ascii="Arial" w:hAnsi="Arial" w:cs="Arial"/>
                <w:lang w:val="es-ES_tradnl"/>
              </w:rPr>
              <w:t>, Express, Vite, para poder tener acceso en modo desarrollo.</w:t>
            </w:r>
          </w:p>
        </w:tc>
      </w:tr>
    </w:tbl>
    <w:p w:rsidR="003E070A" w:rsidRDefault="003E070A" w:rsidP="005A315F">
      <w:pPr>
        <w:pStyle w:val="Ttulo1"/>
        <w:numPr>
          <w:ilvl w:val="0"/>
          <w:numId w:val="0"/>
        </w:numPr>
        <w:rPr>
          <w:rFonts w:cs="Arial"/>
          <w:lang w:val="es-ES_tradnl"/>
        </w:rPr>
      </w:pPr>
    </w:p>
    <w:p w:rsidR="005A315F" w:rsidRPr="005A315F" w:rsidRDefault="00A04B62" w:rsidP="005A315F">
      <w:pPr>
        <w:pStyle w:val="Ttulo1"/>
        <w:numPr>
          <w:ilvl w:val="0"/>
          <w:numId w:val="0"/>
        </w:numPr>
        <w:rPr>
          <w:rFonts w:cs="Arial"/>
          <w:b w:val="0"/>
          <w:lang w:val="es-ES_tradnl"/>
        </w:rPr>
      </w:pPr>
      <w:proofErr w:type="spellStart"/>
      <w:r w:rsidRPr="00A27B10">
        <w:rPr>
          <w:rFonts w:cs="Arial"/>
          <w:lang w:val="es-ES_tradnl"/>
        </w:rPr>
        <w:t>Post-condiciones</w:t>
      </w:r>
      <w:proofErr w:type="spellEnd"/>
      <w:r w:rsidR="005A315F">
        <w:rPr>
          <w:rFonts w:cs="Arial"/>
          <w:lang w:val="es-ES_tradnl"/>
        </w:rPr>
        <w:t xml:space="preserve"> </w:t>
      </w:r>
    </w:p>
    <w:tbl>
      <w:tblPr>
        <w:tblW w:w="9928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9"/>
        <w:gridCol w:w="9139"/>
      </w:tblGrid>
      <w:tr w:rsidR="009252B6" w:rsidRPr="00A27B10" w:rsidTr="00AA2E0B"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F2F2F2" w:themeFill="background1" w:themeFillShade="F2"/>
          </w:tcPr>
          <w:bookmarkEnd w:id="1"/>
          <w:p w:rsidR="009252B6" w:rsidRPr="00A27B10" w:rsidRDefault="009252B6" w:rsidP="0072372C">
            <w:pPr>
              <w:snapToGrid w:val="0"/>
              <w:jc w:val="center"/>
              <w:rPr>
                <w:rFonts w:ascii="Arial" w:hAnsi="Arial" w:cs="Arial"/>
                <w:b/>
                <w:bCs/>
                <w:lang w:val="es-ES_tradnl"/>
              </w:rPr>
            </w:pPr>
            <w:r w:rsidRPr="00A27B10">
              <w:rPr>
                <w:rFonts w:ascii="Arial" w:hAnsi="Arial" w:cs="Arial"/>
                <w:b/>
                <w:bCs/>
                <w:lang w:val="es-ES_tradnl"/>
              </w:rPr>
              <w:t>No.</w:t>
            </w:r>
          </w:p>
        </w:tc>
        <w:tc>
          <w:tcPr>
            <w:tcW w:w="913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</w:tcPr>
          <w:p w:rsidR="009252B6" w:rsidRPr="00A27B10" w:rsidRDefault="009252B6" w:rsidP="0072372C">
            <w:pPr>
              <w:snapToGrid w:val="0"/>
              <w:jc w:val="center"/>
              <w:rPr>
                <w:rFonts w:ascii="Arial" w:hAnsi="Arial" w:cs="Arial"/>
                <w:b/>
                <w:bCs/>
                <w:lang w:val="es-ES_tradnl"/>
              </w:rPr>
            </w:pPr>
            <w:r w:rsidRPr="00A27B10">
              <w:rPr>
                <w:rFonts w:ascii="Arial" w:hAnsi="Arial" w:cs="Arial"/>
                <w:b/>
                <w:bCs/>
                <w:lang w:val="es-ES_tradnl"/>
              </w:rPr>
              <w:t>Descripción</w:t>
            </w:r>
          </w:p>
        </w:tc>
      </w:tr>
      <w:tr w:rsidR="00CC7B1F" w:rsidRPr="009F0740" w:rsidTr="00D22CD8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B1F" w:rsidRPr="009252B6" w:rsidRDefault="00CC7B1F" w:rsidP="00E03DB0">
            <w:pPr>
              <w:pStyle w:val="Prrafodelista"/>
              <w:numPr>
                <w:ilvl w:val="0"/>
                <w:numId w:val="6"/>
              </w:numPr>
              <w:snapToGrid w:val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9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B1F" w:rsidRDefault="006B1D92" w:rsidP="00CA10E0">
            <w:pPr>
              <w:snapToGrid w:val="0"/>
              <w:jc w:val="both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Se han consultado los productos deseados</w:t>
            </w:r>
          </w:p>
        </w:tc>
      </w:tr>
      <w:tr w:rsidR="00A97110" w:rsidRPr="009F0740" w:rsidTr="00D22CD8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7110" w:rsidRPr="009252B6" w:rsidRDefault="00A97110" w:rsidP="00E03DB0">
            <w:pPr>
              <w:pStyle w:val="Prrafodelista"/>
              <w:numPr>
                <w:ilvl w:val="0"/>
                <w:numId w:val="6"/>
              </w:numPr>
              <w:snapToGrid w:val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9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7110" w:rsidRDefault="006B1D92" w:rsidP="00CA10E0">
            <w:pPr>
              <w:snapToGrid w:val="0"/>
              <w:jc w:val="both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Se agrega </w:t>
            </w:r>
            <w:r w:rsidR="009168BC">
              <w:rPr>
                <w:rFonts w:ascii="Arial" w:hAnsi="Arial" w:cs="Arial"/>
                <w:lang w:val="es-ES_tradnl"/>
              </w:rPr>
              <w:t>a carrito de compras si desea comprar el producto</w:t>
            </w:r>
          </w:p>
        </w:tc>
      </w:tr>
    </w:tbl>
    <w:p w:rsidR="0045421B" w:rsidRPr="008E20C2" w:rsidRDefault="0045421B" w:rsidP="0045421B">
      <w:pPr>
        <w:pStyle w:val="Ttulo1"/>
        <w:numPr>
          <w:ilvl w:val="0"/>
          <w:numId w:val="0"/>
        </w:numPr>
        <w:rPr>
          <w:rFonts w:cs="Arial"/>
          <w:b w:val="0"/>
          <w:highlight w:val="cyan"/>
          <w:lang w:val="es-ES_tradnl"/>
        </w:rPr>
      </w:pPr>
      <w:r>
        <w:rPr>
          <w:rFonts w:cs="Arial"/>
          <w:lang w:val="es-ES_tradnl"/>
        </w:rPr>
        <w:t xml:space="preserve">Puntos de extensión </w:t>
      </w:r>
    </w:p>
    <w:tbl>
      <w:tblPr>
        <w:tblW w:w="9928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9"/>
        <w:gridCol w:w="9139"/>
      </w:tblGrid>
      <w:tr w:rsidR="0045421B" w:rsidRPr="00A27B10" w:rsidTr="00AA2E0B"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F2F2F2" w:themeFill="background1" w:themeFillShade="F2"/>
          </w:tcPr>
          <w:p w:rsidR="0045421B" w:rsidRPr="00A27B10" w:rsidRDefault="0045421B" w:rsidP="00A206C3">
            <w:pPr>
              <w:snapToGrid w:val="0"/>
              <w:jc w:val="center"/>
              <w:rPr>
                <w:rFonts w:ascii="Arial" w:hAnsi="Arial" w:cs="Arial"/>
                <w:b/>
                <w:bCs/>
                <w:lang w:val="es-ES_tradnl"/>
              </w:rPr>
            </w:pPr>
            <w:r w:rsidRPr="00A27B10">
              <w:rPr>
                <w:rFonts w:ascii="Arial" w:hAnsi="Arial" w:cs="Arial"/>
                <w:b/>
                <w:bCs/>
                <w:lang w:val="es-ES_tradnl"/>
              </w:rPr>
              <w:t>No.</w:t>
            </w:r>
          </w:p>
        </w:tc>
        <w:tc>
          <w:tcPr>
            <w:tcW w:w="913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</w:tcPr>
          <w:p w:rsidR="0045421B" w:rsidRPr="00A27B10" w:rsidRDefault="0045421B" w:rsidP="00A206C3">
            <w:pPr>
              <w:snapToGrid w:val="0"/>
              <w:jc w:val="center"/>
              <w:rPr>
                <w:rFonts w:ascii="Arial" w:hAnsi="Arial" w:cs="Arial"/>
                <w:b/>
                <w:bCs/>
                <w:lang w:val="es-ES_tradnl"/>
              </w:rPr>
            </w:pPr>
            <w:r w:rsidRPr="00A27B10">
              <w:rPr>
                <w:rFonts w:ascii="Arial" w:hAnsi="Arial" w:cs="Arial"/>
                <w:b/>
                <w:bCs/>
                <w:lang w:val="es-ES_tradnl"/>
              </w:rPr>
              <w:t>Descripción</w:t>
            </w:r>
          </w:p>
        </w:tc>
      </w:tr>
      <w:tr w:rsidR="0045421B" w:rsidRPr="009F0740" w:rsidTr="00D22CD8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21B" w:rsidRPr="009252B6" w:rsidRDefault="0045421B" w:rsidP="00E03DB0">
            <w:pPr>
              <w:pStyle w:val="Prrafodelista"/>
              <w:numPr>
                <w:ilvl w:val="0"/>
                <w:numId w:val="7"/>
              </w:numPr>
              <w:snapToGrid w:val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9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21B" w:rsidRPr="00A27B10" w:rsidRDefault="00CA10E0" w:rsidP="00A97110">
            <w:pPr>
              <w:snapToGrid w:val="0"/>
              <w:jc w:val="both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Caso de </w:t>
            </w:r>
            <w:r w:rsidR="00C671CD">
              <w:rPr>
                <w:rFonts w:ascii="Arial" w:hAnsi="Arial" w:cs="Arial"/>
                <w:lang w:val="es-ES_tradnl"/>
              </w:rPr>
              <w:t>Uso &lt;</w:t>
            </w:r>
            <w:r w:rsidR="009168BC">
              <w:rPr>
                <w:rFonts w:ascii="Arial" w:hAnsi="Arial" w:cs="Arial"/>
                <w:lang w:val="es-ES_tradnl"/>
              </w:rPr>
              <w:t>Compras</w:t>
            </w:r>
            <w:r>
              <w:rPr>
                <w:rFonts w:ascii="Arial" w:hAnsi="Arial" w:cs="Arial"/>
                <w:lang w:val="es-ES_tradnl"/>
              </w:rPr>
              <w:t>&gt;</w:t>
            </w:r>
          </w:p>
        </w:tc>
      </w:tr>
    </w:tbl>
    <w:p w:rsidR="00552219" w:rsidRDefault="00552219" w:rsidP="00552219">
      <w:pPr>
        <w:pStyle w:val="Ttulo1"/>
        <w:numPr>
          <w:ilvl w:val="0"/>
          <w:numId w:val="0"/>
        </w:numPr>
        <w:rPr>
          <w:rFonts w:cs="Arial"/>
          <w:lang w:val="es-ES_tradnl"/>
        </w:rPr>
      </w:pPr>
      <w:r>
        <w:rPr>
          <w:rFonts w:cs="Arial"/>
          <w:lang w:val="es-ES_tradnl"/>
        </w:rPr>
        <w:t xml:space="preserve">Glosario de Términos </w:t>
      </w:r>
    </w:p>
    <w:p w:rsidR="00552219" w:rsidRPr="00552219" w:rsidRDefault="009168BC" w:rsidP="00552219">
      <w:pPr>
        <w:ind w:firstLine="720"/>
        <w:rPr>
          <w:rFonts w:ascii="Arial" w:hAnsi="Arial" w:cs="Arial"/>
          <w:lang w:val="es-ES_tradnl"/>
        </w:rPr>
      </w:pPr>
      <w:r>
        <w:rPr>
          <w:rFonts w:ascii="Arial" w:hAnsi="Arial" w:cs="Arial"/>
          <w:b/>
          <w:lang w:val="es-ES_tradnl"/>
        </w:rPr>
        <w:t>MELI</w:t>
      </w:r>
      <w:r w:rsidR="00552219">
        <w:rPr>
          <w:rFonts w:ascii="Arial" w:hAnsi="Arial" w:cs="Arial"/>
          <w:b/>
          <w:lang w:val="es-ES_tradnl"/>
        </w:rPr>
        <w:t>:</w:t>
      </w:r>
      <w:r w:rsidR="00552219" w:rsidRPr="00552219">
        <w:rPr>
          <w:rFonts w:ascii="Arial" w:hAnsi="Arial" w:cs="Arial"/>
          <w:lang w:val="es-ES_tradnl"/>
        </w:rPr>
        <w:t xml:space="preserve"> </w:t>
      </w:r>
      <w:r>
        <w:rPr>
          <w:rFonts w:ascii="Arial" w:hAnsi="Arial" w:cs="Arial"/>
          <w:lang w:val="es-ES_tradnl"/>
        </w:rPr>
        <w:t>Mercado Libre</w:t>
      </w:r>
    </w:p>
    <w:p w:rsidR="00552219" w:rsidRPr="00552219" w:rsidRDefault="00552219" w:rsidP="00552219">
      <w:pPr>
        <w:ind w:firstLine="720"/>
        <w:rPr>
          <w:rFonts w:ascii="Arial" w:hAnsi="Arial" w:cs="Arial"/>
          <w:lang w:val="es-ES_tradnl"/>
        </w:rPr>
      </w:pPr>
    </w:p>
    <w:p w:rsidR="00A97110" w:rsidRDefault="00A97110" w:rsidP="00A97110">
      <w:pPr>
        <w:pStyle w:val="Ttulo1"/>
        <w:numPr>
          <w:ilvl w:val="0"/>
          <w:numId w:val="0"/>
        </w:numPr>
        <w:rPr>
          <w:rFonts w:cs="Arial"/>
          <w:lang w:val="es-ES_tradnl"/>
        </w:rPr>
      </w:pPr>
      <w:r>
        <w:rPr>
          <w:rFonts w:cs="Arial"/>
          <w:lang w:val="es-ES_tradnl"/>
        </w:rPr>
        <w:t>Prototipo</w:t>
      </w:r>
    </w:p>
    <w:p w:rsidR="007909B1" w:rsidRPr="007909B1" w:rsidRDefault="007909B1" w:rsidP="007909B1">
      <w:pPr>
        <w:rPr>
          <w:highlight w:val="cyan"/>
          <w:lang w:val="es-ES_tradnl"/>
        </w:rPr>
      </w:pPr>
    </w:p>
    <w:p w:rsidR="00CA7CBB" w:rsidRPr="00CA7CBB" w:rsidRDefault="00CA7CBB">
      <w:pPr>
        <w:widowControl/>
        <w:spacing w:line="240" w:lineRule="auto"/>
        <w:rPr>
          <w:rFonts w:ascii="Arial" w:hAnsi="Arial" w:cs="Arial"/>
          <w:b/>
          <w:sz w:val="22"/>
          <w:szCs w:val="22"/>
        </w:rPr>
      </w:pPr>
      <w:r w:rsidRPr="00CA7CBB">
        <w:rPr>
          <w:rFonts w:ascii="Arial" w:hAnsi="Arial" w:cs="Arial"/>
          <w:b/>
          <w:sz w:val="22"/>
          <w:szCs w:val="22"/>
        </w:rPr>
        <w:t>Pantalla 1</w:t>
      </w:r>
    </w:p>
    <w:p w:rsidR="00CC085B" w:rsidRDefault="00CC085B">
      <w:pPr>
        <w:widowControl/>
        <w:spacing w:line="240" w:lineRule="auto"/>
        <w:rPr>
          <w:noProof/>
        </w:rPr>
      </w:pPr>
    </w:p>
    <w:p w:rsidR="00507F36" w:rsidRDefault="00507F36">
      <w:pPr>
        <w:widowControl/>
        <w:spacing w:line="240" w:lineRule="auto"/>
        <w:rPr>
          <w:noProof/>
          <w:lang w:eastAsia="es-MX"/>
        </w:rPr>
      </w:pPr>
    </w:p>
    <w:p w:rsidR="002F77EF" w:rsidRDefault="004A1486" w:rsidP="004A1486">
      <w:pPr>
        <w:widowControl/>
        <w:spacing w:line="24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356067" cy="1276350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_Buscad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294" cy="128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D8" w:rsidRDefault="00E01ED8">
      <w:pPr>
        <w:widowControl/>
        <w:spacing w:line="240" w:lineRule="auto"/>
      </w:pPr>
    </w:p>
    <w:p w:rsidR="0023081F" w:rsidRDefault="0023081F">
      <w:pPr>
        <w:widowControl/>
        <w:spacing w:line="240" w:lineRule="auto"/>
      </w:pPr>
      <w:r>
        <w:br w:type="page"/>
      </w:r>
    </w:p>
    <w:p w:rsidR="00607CC9" w:rsidRDefault="00607CC9">
      <w:pPr>
        <w:widowControl/>
        <w:spacing w:line="240" w:lineRule="auto"/>
      </w:pPr>
    </w:p>
    <w:p w:rsidR="00CC085B" w:rsidRDefault="00E01ED8">
      <w:pPr>
        <w:widowControl/>
        <w:spacing w:line="240" w:lineRule="auto"/>
        <w:rPr>
          <w:rFonts w:ascii="Arial" w:hAnsi="Arial" w:cs="Arial"/>
          <w:b/>
        </w:rPr>
      </w:pPr>
      <w:r w:rsidRPr="00E01ED8">
        <w:rPr>
          <w:rFonts w:ascii="Arial" w:hAnsi="Arial" w:cs="Arial"/>
          <w:b/>
        </w:rPr>
        <w:t xml:space="preserve">Pantalla 2 </w:t>
      </w:r>
    </w:p>
    <w:p w:rsidR="00885AE7" w:rsidRDefault="00885AE7">
      <w:pPr>
        <w:widowControl/>
        <w:spacing w:line="240" w:lineRule="auto"/>
        <w:rPr>
          <w:noProof/>
          <w:lang w:eastAsia="es-MX"/>
        </w:rPr>
      </w:pPr>
    </w:p>
    <w:p w:rsidR="007909B1" w:rsidRDefault="004A1486" w:rsidP="004A1486">
      <w:pPr>
        <w:widowControl/>
        <w:spacing w:line="240" w:lineRule="auto"/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4029613" cy="33718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2_Resultado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872" cy="33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19" w:rsidRDefault="00552219" w:rsidP="00BC36D0">
      <w:pPr>
        <w:widowControl/>
        <w:spacing w:line="240" w:lineRule="auto"/>
        <w:rPr>
          <w:noProof/>
          <w:lang w:val="en-US"/>
        </w:rPr>
      </w:pPr>
    </w:p>
    <w:p w:rsidR="004A1486" w:rsidRDefault="004A1486" w:rsidP="004A1486">
      <w:pPr>
        <w:widowControl/>
        <w:spacing w:line="240" w:lineRule="auto"/>
        <w:rPr>
          <w:rFonts w:ascii="Arial" w:hAnsi="Arial" w:cs="Arial"/>
          <w:b/>
        </w:rPr>
      </w:pPr>
      <w:r w:rsidRPr="00E01ED8">
        <w:rPr>
          <w:rFonts w:ascii="Arial" w:hAnsi="Arial" w:cs="Arial"/>
          <w:b/>
        </w:rPr>
        <w:t xml:space="preserve">Pantalla </w:t>
      </w:r>
      <w:r>
        <w:rPr>
          <w:rFonts w:ascii="Arial" w:hAnsi="Arial" w:cs="Arial"/>
          <w:b/>
        </w:rPr>
        <w:t>3</w:t>
      </w:r>
      <w:r w:rsidRPr="00E01ED8">
        <w:rPr>
          <w:rFonts w:ascii="Arial" w:hAnsi="Arial" w:cs="Arial"/>
          <w:b/>
        </w:rPr>
        <w:t xml:space="preserve"> </w:t>
      </w:r>
    </w:p>
    <w:p w:rsidR="004A1486" w:rsidRDefault="004A1486" w:rsidP="004A1486">
      <w:pPr>
        <w:widowControl/>
        <w:spacing w:line="240" w:lineRule="auto"/>
        <w:rPr>
          <w:noProof/>
          <w:lang w:eastAsia="es-MX"/>
        </w:rPr>
      </w:pPr>
    </w:p>
    <w:p w:rsidR="004A1486" w:rsidRDefault="004A1486" w:rsidP="004A1486">
      <w:pPr>
        <w:widowControl/>
        <w:spacing w:line="240" w:lineRule="auto"/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3916293" cy="3286125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Detal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04" cy="330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86" w:rsidRDefault="004A1486" w:rsidP="004A1486">
      <w:pPr>
        <w:widowControl/>
        <w:spacing w:line="240" w:lineRule="auto"/>
        <w:jc w:val="center"/>
        <w:rPr>
          <w:noProof/>
          <w:lang w:eastAsia="es-MX"/>
        </w:rPr>
      </w:pPr>
    </w:p>
    <w:p w:rsidR="004A1486" w:rsidRDefault="004A1486" w:rsidP="004A1486">
      <w:pPr>
        <w:widowControl/>
        <w:spacing w:line="240" w:lineRule="auto"/>
        <w:rPr>
          <w:noProof/>
          <w:lang w:val="en-US"/>
        </w:rPr>
      </w:pPr>
    </w:p>
    <w:p w:rsidR="00CA083B" w:rsidRPr="00A97110" w:rsidRDefault="00CA083B" w:rsidP="00A97110">
      <w:pPr>
        <w:pStyle w:val="Ttulo1"/>
        <w:numPr>
          <w:ilvl w:val="0"/>
          <w:numId w:val="0"/>
        </w:numPr>
        <w:rPr>
          <w:rFonts w:cs="Arial"/>
          <w:lang w:val="es-ES_tradnl"/>
        </w:rPr>
      </w:pPr>
      <w:r>
        <w:rPr>
          <w:rFonts w:cs="Arial"/>
          <w:lang w:val="es-ES_tradnl"/>
        </w:rPr>
        <w:t>Firmas de Elaboración, Revisión y Aprobación</w:t>
      </w:r>
    </w:p>
    <w:p w:rsidR="003F7A13" w:rsidRDefault="003F7A13" w:rsidP="00F3500C">
      <w:pPr>
        <w:widowControl/>
        <w:spacing w:line="240" w:lineRule="auto"/>
        <w:rPr>
          <w:rFonts w:ascii="Arial" w:hAnsi="Arial" w:cs="Arial"/>
          <w:b/>
          <w:sz w:val="24"/>
          <w:lang w:val="es-ES_tradnl"/>
        </w:rPr>
      </w:pPr>
    </w:p>
    <w:tbl>
      <w:tblPr>
        <w:tblStyle w:val="Tablaconcuadrcula"/>
        <w:tblW w:w="9596" w:type="dxa"/>
        <w:tblLook w:val="04A0" w:firstRow="1" w:lastRow="0" w:firstColumn="1" w:lastColumn="0" w:noHBand="0" w:noVBand="1"/>
      </w:tblPr>
      <w:tblGrid>
        <w:gridCol w:w="5665"/>
        <w:gridCol w:w="1843"/>
        <w:gridCol w:w="2088"/>
      </w:tblGrid>
      <w:tr w:rsidR="00A97110" w:rsidRPr="00EA2944" w:rsidTr="000D2907">
        <w:trPr>
          <w:tblHeader/>
        </w:trPr>
        <w:tc>
          <w:tcPr>
            <w:tcW w:w="5665" w:type="dxa"/>
            <w:shd w:val="clear" w:color="auto" w:fill="BFBFBF" w:themeFill="background1" w:themeFillShade="BF"/>
          </w:tcPr>
          <w:p w:rsidR="00A97110" w:rsidRPr="00EA2944" w:rsidRDefault="00A97110" w:rsidP="000D2907">
            <w:pPr>
              <w:jc w:val="center"/>
              <w:rPr>
                <w:rFonts w:ascii="Arial" w:hAnsi="Arial" w:cs="Arial"/>
                <w:b/>
                <w:sz w:val="22"/>
                <w:lang w:val="es-ES_tradnl"/>
              </w:rPr>
            </w:pPr>
            <w:r w:rsidRPr="00EA2944">
              <w:rPr>
                <w:rFonts w:ascii="Arial" w:hAnsi="Arial" w:cs="Arial"/>
                <w:b/>
                <w:sz w:val="22"/>
                <w:lang w:val="es-ES_tradnl"/>
              </w:rPr>
              <w:t>Nombre y Cargo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A97110" w:rsidRPr="00EA2944" w:rsidRDefault="00A97110" w:rsidP="000D2907">
            <w:pPr>
              <w:jc w:val="center"/>
              <w:rPr>
                <w:rFonts w:ascii="Arial" w:hAnsi="Arial" w:cs="Arial"/>
                <w:b/>
                <w:sz w:val="22"/>
                <w:lang w:val="es-ES_tradnl"/>
              </w:rPr>
            </w:pPr>
            <w:r w:rsidRPr="00EA2944">
              <w:rPr>
                <w:rFonts w:ascii="Arial" w:hAnsi="Arial" w:cs="Arial"/>
                <w:b/>
                <w:sz w:val="22"/>
                <w:lang w:val="es-ES_tradnl"/>
              </w:rPr>
              <w:t>Firma</w:t>
            </w:r>
          </w:p>
        </w:tc>
        <w:tc>
          <w:tcPr>
            <w:tcW w:w="2088" w:type="dxa"/>
            <w:shd w:val="clear" w:color="auto" w:fill="BFBFBF" w:themeFill="background1" w:themeFillShade="BF"/>
          </w:tcPr>
          <w:p w:rsidR="00A97110" w:rsidRPr="00EA2944" w:rsidRDefault="00A97110" w:rsidP="000D2907">
            <w:pPr>
              <w:jc w:val="center"/>
              <w:rPr>
                <w:rFonts w:ascii="Arial" w:hAnsi="Arial" w:cs="Arial"/>
                <w:b/>
                <w:sz w:val="22"/>
                <w:lang w:val="es-ES_tradnl"/>
              </w:rPr>
            </w:pPr>
            <w:r w:rsidRPr="00EA2944">
              <w:rPr>
                <w:rFonts w:ascii="Arial" w:hAnsi="Arial" w:cs="Arial"/>
                <w:b/>
                <w:sz w:val="22"/>
                <w:lang w:val="es-ES_tradnl"/>
              </w:rPr>
              <w:t>Elaboró/ Revisó / Aprobó</w:t>
            </w:r>
          </w:p>
        </w:tc>
      </w:tr>
      <w:tr w:rsidR="00A97110" w:rsidRPr="00EA2944" w:rsidTr="000D2907">
        <w:tc>
          <w:tcPr>
            <w:tcW w:w="5665" w:type="dxa"/>
          </w:tcPr>
          <w:p w:rsidR="00A97110" w:rsidRDefault="004A1486" w:rsidP="00A97110">
            <w:pPr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C. Jonathan Dante Zavala Hernández</w:t>
            </w:r>
            <w:r w:rsidR="00A97110">
              <w:rPr>
                <w:rFonts w:ascii="Arial" w:hAnsi="Arial" w:cs="Arial"/>
                <w:lang w:val="es-ES_tradnl"/>
              </w:rPr>
              <w:t>.</w:t>
            </w:r>
          </w:p>
          <w:p w:rsidR="00A97110" w:rsidRPr="00EA2944" w:rsidRDefault="004A1486" w:rsidP="00A97110">
            <w:pPr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Desarrollador Front </w:t>
            </w:r>
            <w:proofErr w:type="spellStart"/>
            <w:r>
              <w:rPr>
                <w:rFonts w:ascii="Arial" w:hAnsi="Arial" w:cs="Arial"/>
                <w:lang w:val="es-ES_tradnl"/>
              </w:rPr>
              <w:t>End</w:t>
            </w:r>
            <w:proofErr w:type="spellEnd"/>
          </w:p>
        </w:tc>
        <w:tc>
          <w:tcPr>
            <w:tcW w:w="1843" w:type="dxa"/>
          </w:tcPr>
          <w:p w:rsidR="00A97110" w:rsidRPr="00EA2944" w:rsidRDefault="00A97110" w:rsidP="000D2907">
            <w:pPr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088" w:type="dxa"/>
            <w:vAlign w:val="center"/>
          </w:tcPr>
          <w:p w:rsidR="00A97110" w:rsidRPr="00EA2944" w:rsidRDefault="00A97110" w:rsidP="000D2907">
            <w:pPr>
              <w:jc w:val="center"/>
              <w:rPr>
                <w:rFonts w:ascii="Arial" w:hAnsi="Arial" w:cs="Arial"/>
                <w:lang w:val="es-ES_tradnl"/>
              </w:rPr>
            </w:pPr>
            <w:r w:rsidRPr="00EA2944">
              <w:rPr>
                <w:rFonts w:ascii="Arial" w:hAnsi="Arial" w:cs="Arial"/>
                <w:lang w:val="es-ES_tradnl"/>
              </w:rPr>
              <w:t>Elaboró</w:t>
            </w:r>
          </w:p>
        </w:tc>
      </w:tr>
      <w:tr w:rsidR="00A97110" w:rsidRPr="00EA2944" w:rsidTr="000D2907">
        <w:tc>
          <w:tcPr>
            <w:tcW w:w="5665" w:type="dxa"/>
          </w:tcPr>
          <w:p w:rsidR="004A1486" w:rsidRDefault="004A1486" w:rsidP="000D2907">
            <w:pPr>
              <w:rPr>
                <w:rFonts w:ascii="Arial" w:hAnsi="Arial" w:cs="Arial"/>
                <w:lang w:val="es-ES_tradnl"/>
              </w:rPr>
            </w:pPr>
            <w:r w:rsidRPr="004A1486">
              <w:rPr>
                <w:rFonts w:ascii="Arial" w:hAnsi="Arial" w:cs="Arial"/>
                <w:lang w:val="es-ES_tradnl"/>
              </w:rPr>
              <w:t xml:space="preserve">Vanina Giselle </w:t>
            </w:r>
            <w:proofErr w:type="spellStart"/>
            <w:r w:rsidRPr="004A1486">
              <w:rPr>
                <w:rFonts w:ascii="Arial" w:hAnsi="Arial" w:cs="Arial"/>
                <w:lang w:val="es-ES_tradnl"/>
              </w:rPr>
              <w:t>Barboni</w:t>
            </w:r>
            <w:proofErr w:type="spellEnd"/>
            <w:r w:rsidRPr="004A1486">
              <w:rPr>
                <w:rFonts w:ascii="Arial" w:hAnsi="Arial" w:cs="Arial"/>
                <w:lang w:val="es-ES_tradnl"/>
              </w:rPr>
              <w:t xml:space="preserve"> </w:t>
            </w:r>
          </w:p>
          <w:p w:rsidR="00A97110" w:rsidRDefault="004A1486" w:rsidP="000D2907">
            <w:pPr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Líder</w:t>
            </w:r>
            <w:r w:rsidR="00A97110">
              <w:rPr>
                <w:rFonts w:ascii="Arial" w:hAnsi="Arial" w:cs="Arial"/>
                <w:lang w:val="es-ES_tradnl"/>
              </w:rPr>
              <w:t xml:space="preserve"> de Proyecto</w:t>
            </w:r>
          </w:p>
          <w:p w:rsidR="00A97110" w:rsidRPr="00EA2944" w:rsidRDefault="004A1486" w:rsidP="000D2907">
            <w:pPr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Mercado Libre</w:t>
            </w:r>
          </w:p>
        </w:tc>
        <w:tc>
          <w:tcPr>
            <w:tcW w:w="1843" w:type="dxa"/>
          </w:tcPr>
          <w:p w:rsidR="00A97110" w:rsidRPr="00EA2944" w:rsidRDefault="00A97110" w:rsidP="000D2907">
            <w:pPr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088" w:type="dxa"/>
            <w:vAlign w:val="center"/>
          </w:tcPr>
          <w:p w:rsidR="00A97110" w:rsidRPr="00EA2944" w:rsidRDefault="00A97110" w:rsidP="000D2907">
            <w:pPr>
              <w:jc w:val="center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Revisó</w:t>
            </w:r>
          </w:p>
        </w:tc>
      </w:tr>
    </w:tbl>
    <w:p w:rsidR="00AC36BE" w:rsidRDefault="00AC36BE" w:rsidP="00925E78">
      <w:pPr>
        <w:rPr>
          <w:rFonts w:ascii="Arial" w:hAnsi="Arial" w:cs="Arial"/>
          <w:b/>
          <w:sz w:val="24"/>
          <w:lang w:val="es-ES_tradnl"/>
        </w:rPr>
      </w:pPr>
    </w:p>
    <w:p w:rsidR="00EE3314" w:rsidRDefault="00EE3314" w:rsidP="00EE3314">
      <w:pPr>
        <w:rPr>
          <w:rFonts w:ascii="Arial" w:hAnsi="Arial" w:cs="Arial"/>
          <w:b/>
          <w:noProof/>
          <w:sz w:val="24"/>
          <w:lang w:eastAsia="es-MX"/>
        </w:rPr>
      </w:pPr>
    </w:p>
    <w:p w:rsidR="0013233F" w:rsidRDefault="0013233F" w:rsidP="00EE3314">
      <w:pPr>
        <w:rPr>
          <w:rFonts w:ascii="Arial" w:hAnsi="Arial" w:cs="Arial"/>
          <w:b/>
          <w:sz w:val="24"/>
          <w:lang w:val="es-ES_tradnl"/>
        </w:rPr>
      </w:pPr>
    </w:p>
    <w:p w:rsidR="00EE3314" w:rsidRDefault="00EE3314" w:rsidP="00EE3314">
      <w:pPr>
        <w:rPr>
          <w:rFonts w:ascii="Arial" w:hAnsi="Arial" w:cs="Arial"/>
          <w:b/>
          <w:sz w:val="24"/>
          <w:lang w:val="es-ES_tradnl"/>
        </w:rPr>
      </w:pPr>
    </w:p>
    <w:p w:rsidR="00EE3314" w:rsidRDefault="00EE3314" w:rsidP="00EE3314">
      <w:pPr>
        <w:rPr>
          <w:rFonts w:ascii="Arial" w:hAnsi="Arial" w:cs="Arial"/>
          <w:b/>
          <w:sz w:val="24"/>
          <w:lang w:val="es-ES_tradnl"/>
        </w:rPr>
      </w:pPr>
    </w:p>
    <w:sectPr w:rsidR="00EE3314" w:rsidSect="001536A2">
      <w:endnotePr>
        <w:numFmt w:val="decimal"/>
      </w:endnotePr>
      <w:pgSz w:w="12240" w:h="15840"/>
      <w:pgMar w:top="2269" w:right="90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250F" w:rsidRDefault="0036250F">
      <w:r>
        <w:separator/>
      </w:r>
    </w:p>
  </w:endnote>
  <w:endnote w:type="continuationSeparator" w:id="0">
    <w:p w:rsidR="0036250F" w:rsidRDefault="00362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38A4" w:rsidRPr="0002714A" w:rsidRDefault="000F38A4" w:rsidP="0002714A">
    <w:pPr>
      <w:pStyle w:val="Piedepgina"/>
      <w:jc w:val="right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Versión 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250F" w:rsidRDefault="0036250F">
      <w:r>
        <w:separator/>
      </w:r>
    </w:p>
  </w:footnote>
  <w:footnote w:type="continuationSeparator" w:id="0">
    <w:p w:rsidR="0036250F" w:rsidRDefault="003625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38A4" w:rsidRDefault="004A1486">
    <w:pPr>
      <w:pStyle w:val="Encabezado"/>
      <w:rPr>
        <w:lang w:val="es-ES"/>
      </w:rPr>
    </w:pPr>
    <w:r>
      <w:rPr>
        <w:rFonts w:ascii="Arial" w:hAnsi="Arial" w:cs="Arial"/>
        <w:b/>
        <w:bCs/>
        <w:noProof/>
        <w:sz w:val="16"/>
        <w:szCs w:val="16"/>
        <w:lang w:val="es-ES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5743574</wp:posOffset>
          </wp:positionH>
          <wp:positionV relativeFrom="paragraph">
            <wp:posOffset>-38100</wp:posOffset>
          </wp:positionV>
          <wp:extent cx="561975" cy="561975"/>
          <wp:effectExtent l="0" t="0" r="9525" b="9525"/>
          <wp:wrapNone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0f8b2870896edcde8f6149fe2733faaf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975" cy="561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Style w:val="Tablaconcuadrcula"/>
      <w:tblW w:w="10839" w:type="dxa"/>
      <w:tblInd w:w="-707" w:type="dxa"/>
      <w:tblBorders>
        <w:top w:val="none" w:sz="0" w:space="0" w:color="auto"/>
        <w:left w:val="none" w:sz="0" w:space="0" w:color="auto"/>
        <w:bottom w:val="thinThick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10839"/>
    </w:tblGrid>
    <w:tr w:rsidR="000F38A4" w:rsidRPr="001536A2" w:rsidTr="006E1E6B">
      <w:trPr>
        <w:trHeight w:val="434"/>
      </w:trPr>
      <w:tc>
        <w:tcPr>
          <w:tcW w:w="10839" w:type="dxa"/>
        </w:tcPr>
        <w:p w:rsidR="000F38A4" w:rsidRPr="001536A2" w:rsidRDefault="004A1486" w:rsidP="006E1E6B">
          <w:pPr>
            <w:pStyle w:val="Encabezado"/>
            <w:ind w:right="68"/>
            <w:jc w:val="center"/>
            <w:rPr>
              <w:rFonts w:ascii="Arial" w:hAnsi="Arial" w:cs="Arial"/>
              <w:b/>
              <w:bCs/>
              <w:sz w:val="16"/>
              <w:szCs w:val="16"/>
              <w:lang w:val="es-ES"/>
            </w:rPr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4384" behindDoc="1" locked="0" layoutInCell="1" allowOverlap="1" wp14:anchorId="657FAEF1">
                <wp:simplePos x="0" y="0"/>
                <wp:positionH relativeFrom="column">
                  <wp:posOffset>199390</wp:posOffset>
                </wp:positionH>
                <wp:positionV relativeFrom="paragraph">
                  <wp:posOffset>-9525</wp:posOffset>
                </wp:positionV>
                <wp:extent cx="504825" cy="342900"/>
                <wp:effectExtent l="0" t="0" r="9525" b="0"/>
                <wp:wrapNone/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Logo_M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825" cy="342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0F38A4" w:rsidRPr="001536A2">
            <w:rPr>
              <w:rFonts w:ascii="Arial" w:hAnsi="Arial" w:cs="Arial"/>
              <w:b/>
              <w:bCs/>
              <w:sz w:val="16"/>
              <w:szCs w:val="16"/>
              <w:lang w:val="es-ES"/>
            </w:rPr>
            <w:t xml:space="preserve">MANUAL ADMINISTRATIVO DE APLICACIÓN GENERAL EN LAS MATERIAS DE </w:t>
          </w:r>
        </w:p>
        <w:p w:rsidR="000F38A4" w:rsidRPr="001536A2" w:rsidRDefault="000F38A4" w:rsidP="006E1E6B">
          <w:pPr>
            <w:pStyle w:val="Encabezado"/>
            <w:ind w:right="68"/>
            <w:jc w:val="center"/>
            <w:rPr>
              <w:rFonts w:ascii="Arial" w:hAnsi="Arial" w:cs="Arial"/>
              <w:b/>
              <w:bCs/>
              <w:sz w:val="16"/>
              <w:szCs w:val="16"/>
              <w:lang w:val="es-ES"/>
            </w:rPr>
          </w:pPr>
          <w:r w:rsidRPr="001536A2">
            <w:rPr>
              <w:rFonts w:ascii="Arial" w:hAnsi="Arial" w:cs="Arial"/>
              <w:b/>
              <w:bCs/>
              <w:sz w:val="16"/>
              <w:szCs w:val="16"/>
              <w:lang w:val="es-ES"/>
            </w:rPr>
            <w:t>TECNOLOGÍAS DE LA INFORMACIÓN Y COMUNICACIONES Y DE SEGURIDAD DE LA INFORMACIÓN</w:t>
          </w:r>
        </w:p>
        <w:p w:rsidR="000F38A4" w:rsidRPr="001536A2" w:rsidRDefault="000F38A4" w:rsidP="006E1E6B">
          <w:pPr>
            <w:pStyle w:val="Encabezado"/>
            <w:ind w:right="68"/>
            <w:jc w:val="center"/>
            <w:rPr>
              <w:rFonts w:ascii="Arial" w:hAnsi="Arial" w:cs="Arial"/>
              <w:b/>
              <w:bCs/>
              <w:lang w:val="es-ES"/>
            </w:rPr>
          </w:pPr>
          <w:r w:rsidRPr="001536A2">
            <w:rPr>
              <w:rFonts w:ascii="Arial" w:hAnsi="Arial" w:cs="Arial"/>
              <w:b/>
              <w:bCs/>
              <w:sz w:val="16"/>
              <w:szCs w:val="16"/>
              <w:lang w:val="es-ES"/>
            </w:rPr>
            <w:t>Apéndice IV. A Formatos para los Productos de los procesos del MAAGTICSI</w:t>
          </w:r>
        </w:p>
      </w:tc>
    </w:tr>
  </w:tbl>
  <w:p w:rsidR="000F38A4" w:rsidRPr="006E1E6B" w:rsidRDefault="000F38A4" w:rsidP="006E1E6B">
    <w:pPr>
      <w:pStyle w:val="Encabezado"/>
      <w:ind w:right="-144"/>
      <w:jc w:val="right"/>
    </w:pPr>
    <w:r w:rsidRPr="00652E10">
      <w:rPr>
        <w:noProof/>
        <w:lang w:eastAsia="es-MX"/>
      </w:rPr>
      <w:drawing>
        <wp:anchor distT="0" distB="0" distL="114300" distR="114300" simplePos="0" relativeHeight="251663360" behindDoc="0" locked="0" layoutInCell="1" allowOverlap="1" wp14:anchorId="283F1C0A" wp14:editId="18237571">
          <wp:simplePos x="0" y="0"/>
          <wp:positionH relativeFrom="column">
            <wp:posOffset>7953375</wp:posOffset>
          </wp:positionH>
          <wp:positionV relativeFrom="paragraph">
            <wp:posOffset>-861060</wp:posOffset>
          </wp:positionV>
          <wp:extent cx="884555" cy="70993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TecnologíasAplicadas02.pn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4555" cy="7099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Style w:val="Nmerodepgina"/>
        <w:rFonts w:ascii="Arial" w:hAnsi="Arial" w:cs="Arial"/>
        <w:caps/>
        <w:sz w:val="16"/>
        <w:szCs w:val="16"/>
      </w:rPr>
      <w:t xml:space="preserve">PÁGINA: </w:t>
    </w:r>
    <w:r w:rsidRPr="002956B3">
      <w:rPr>
        <w:rStyle w:val="Nmerodepgina"/>
        <w:rFonts w:ascii="Arial" w:hAnsi="Arial" w:cs="Arial"/>
        <w:caps/>
        <w:sz w:val="16"/>
        <w:szCs w:val="16"/>
      </w:rPr>
      <w:fldChar w:fldCharType="begin"/>
    </w:r>
    <w:r w:rsidRPr="002956B3">
      <w:rPr>
        <w:rStyle w:val="Nmerodepgina"/>
        <w:rFonts w:ascii="Arial" w:hAnsi="Arial" w:cs="Arial"/>
        <w:caps/>
        <w:sz w:val="16"/>
        <w:szCs w:val="16"/>
      </w:rPr>
      <w:instrText xml:space="preserve"> PAGE </w:instrText>
    </w:r>
    <w:r w:rsidRPr="002956B3">
      <w:rPr>
        <w:rStyle w:val="Nmerodepgina"/>
        <w:rFonts w:ascii="Arial" w:hAnsi="Arial" w:cs="Arial"/>
        <w:caps/>
        <w:sz w:val="16"/>
        <w:szCs w:val="16"/>
      </w:rPr>
      <w:fldChar w:fldCharType="separate"/>
    </w:r>
    <w:r w:rsidR="005F370B">
      <w:rPr>
        <w:rStyle w:val="Nmerodepgina"/>
        <w:rFonts w:ascii="Arial" w:hAnsi="Arial" w:cs="Arial"/>
        <w:caps/>
        <w:noProof/>
        <w:sz w:val="16"/>
        <w:szCs w:val="16"/>
      </w:rPr>
      <w:t>2</w:t>
    </w:r>
    <w:r w:rsidRPr="002956B3">
      <w:rPr>
        <w:rStyle w:val="Nmerodepgina"/>
        <w:rFonts w:ascii="Arial" w:hAnsi="Arial" w:cs="Arial"/>
        <w:caps/>
        <w:sz w:val="16"/>
        <w:szCs w:val="16"/>
      </w:rPr>
      <w:fldChar w:fldCharType="end"/>
    </w:r>
    <w:r w:rsidRPr="002956B3">
      <w:rPr>
        <w:rStyle w:val="Nmerodepgina"/>
        <w:rFonts w:ascii="Arial" w:hAnsi="Arial" w:cs="Arial"/>
        <w:caps/>
        <w:sz w:val="16"/>
        <w:szCs w:val="16"/>
      </w:rPr>
      <w:t xml:space="preserve"> de </w:t>
    </w:r>
    <w:r w:rsidRPr="002956B3">
      <w:rPr>
        <w:rStyle w:val="Nmerodepgina"/>
        <w:rFonts w:ascii="Arial" w:hAnsi="Arial" w:cs="Arial"/>
        <w:caps/>
        <w:sz w:val="16"/>
        <w:szCs w:val="16"/>
      </w:rPr>
      <w:fldChar w:fldCharType="begin"/>
    </w:r>
    <w:r w:rsidRPr="002956B3">
      <w:rPr>
        <w:rStyle w:val="Nmerodepgina"/>
        <w:rFonts w:ascii="Arial" w:hAnsi="Arial" w:cs="Arial"/>
        <w:caps/>
        <w:sz w:val="16"/>
        <w:szCs w:val="16"/>
      </w:rPr>
      <w:instrText xml:space="preserve"> NUMPAGES </w:instrText>
    </w:r>
    <w:r w:rsidRPr="002956B3">
      <w:rPr>
        <w:rStyle w:val="Nmerodepgina"/>
        <w:rFonts w:ascii="Arial" w:hAnsi="Arial" w:cs="Arial"/>
        <w:caps/>
        <w:sz w:val="16"/>
        <w:szCs w:val="16"/>
      </w:rPr>
      <w:fldChar w:fldCharType="separate"/>
    </w:r>
    <w:r w:rsidR="005F370B">
      <w:rPr>
        <w:rStyle w:val="Nmerodepgina"/>
        <w:rFonts w:ascii="Arial" w:hAnsi="Arial" w:cs="Arial"/>
        <w:caps/>
        <w:noProof/>
        <w:sz w:val="16"/>
        <w:szCs w:val="16"/>
      </w:rPr>
      <w:t>8</w:t>
    </w:r>
    <w:r w:rsidRPr="002956B3">
      <w:rPr>
        <w:rStyle w:val="Nmerodepgina"/>
        <w:rFonts w:ascii="Arial" w:hAnsi="Arial" w:cs="Arial"/>
        <w:caps/>
        <w:sz w:val="16"/>
        <w:szCs w:val="16"/>
      </w:rPr>
      <w:fldChar w:fldCharType="end"/>
    </w:r>
    <w:r w:rsidRPr="00652E10">
      <w:rPr>
        <w:noProof/>
        <w:lang w:eastAsia="es-MX"/>
      </w:rPr>
      <w:drawing>
        <wp:anchor distT="0" distB="0" distL="114300" distR="114300" simplePos="0" relativeHeight="251660288" behindDoc="0" locked="0" layoutInCell="1" allowOverlap="1" wp14:anchorId="7C155391" wp14:editId="5933EC84">
          <wp:simplePos x="0" y="0"/>
          <wp:positionH relativeFrom="column">
            <wp:posOffset>7953375</wp:posOffset>
          </wp:positionH>
          <wp:positionV relativeFrom="paragraph">
            <wp:posOffset>-861060</wp:posOffset>
          </wp:positionV>
          <wp:extent cx="884555" cy="709930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TecnologíasAplicadas02.pn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4555" cy="7099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24.65pt;height:16.15pt;visibility:visible" o:bullet="t">
        <v:imagedata r:id="rId1" o:title=""/>
      </v:shape>
    </w:pict>
  </w:numPicBullet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000001"/>
    <w:multiLevelType w:val="singleLevel"/>
    <w:tmpl w:val="00000001"/>
    <w:name w:val="WW8Num2"/>
    <w:lvl w:ilvl="0">
      <w:start w:val="1"/>
      <w:numFmt w:val="bullet"/>
      <w:lvlText w:val=""/>
      <w:lvlJc w:val="left"/>
      <w:pPr>
        <w:tabs>
          <w:tab w:val="num" w:pos="928"/>
        </w:tabs>
        <w:ind w:left="928" w:hanging="360"/>
      </w:pPr>
      <w:rPr>
        <w:rFonts w:ascii="Wingdings" w:hAnsi="Wingdings"/>
      </w:rPr>
    </w:lvl>
  </w:abstractNum>
  <w:abstractNum w:abstractNumId="2" w15:restartNumberingAfterBreak="0">
    <w:nsid w:val="00ED37F6"/>
    <w:multiLevelType w:val="hybridMultilevel"/>
    <w:tmpl w:val="C3A8AF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063EA2"/>
    <w:multiLevelType w:val="hybridMultilevel"/>
    <w:tmpl w:val="FB3A986E"/>
    <w:lvl w:ilvl="0" w:tplc="9AB80BEE">
      <w:start w:val="27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197D07"/>
    <w:multiLevelType w:val="hybridMultilevel"/>
    <w:tmpl w:val="8CB0B1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4F6E94"/>
    <w:multiLevelType w:val="hybridMultilevel"/>
    <w:tmpl w:val="655E4EB8"/>
    <w:lvl w:ilvl="0" w:tplc="5DA2A1D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F36F6A"/>
    <w:multiLevelType w:val="hybridMultilevel"/>
    <w:tmpl w:val="20EC7D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46A74"/>
    <w:multiLevelType w:val="hybridMultilevel"/>
    <w:tmpl w:val="7B0873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C56CD"/>
    <w:multiLevelType w:val="hybridMultilevel"/>
    <w:tmpl w:val="BEECE26A"/>
    <w:lvl w:ilvl="0" w:tplc="7890C594">
      <w:start w:val="1"/>
      <w:numFmt w:val="decimal"/>
      <w:lvlText w:val="%1."/>
      <w:lvlJc w:val="left"/>
      <w:pPr>
        <w:ind w:left="1070" w:hanging="360"/>
      </w:pPr>
      <w:rPr>
        <w:lang w:val="es-ES_tradn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24005F"/>
    <w:multiLevelType w:val="hybridMultilevel"/>
    <w:tmpl w:val="99EC9EDA"/>
    <w:lvl w:ilvl="0" w:tplc="C9F6683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F7270"/>
    <w:multiLevelType w:val="hybridMultilevel"/>
    <w:tmpl w:val="05E0D1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98122A"/>
    <w:multiLevelType w:val="hybridMultilevel"/>
    <w:tmpl w:val="2BB8A5BA"/>
    <w:lvl w:ilvl="0" w:tplc="369C77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E1760E"/>
    <w:multiLevelType w:val="hybridMultilevel"/>
    <w:tmpl w:val="1AB28A9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72C25F1"/>
    <w:multiLevelType w:val="hybridMultilevel"/>
    <w:tmpl w:val="55D429A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5B713B"/>
    <w:multiLevelType w:val="hybridMultilevel"/>
    <w:tmpl w:val="6E16C7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8B5D8A"/>
    <w:multiLevelType w:val="hybridMultilevel"/>
    <w:tmpl w:val="BEECE26A"/>
    <w:lvl w:ilvl="0" w:tplc="7890C594">
      <w:start w:val="1"/>
      <w:numFmt w:val="decimal"/>
      <w:lvlText w:val="%1."/>
      <w:lvlJc w:val="left"/>
      <w:pPr>
        <w:ind w:left="1070" w:hanging="360"/>
      </w:pPr>
      <w:rPr>
        <w:lang w:val="es-ES_tradn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F22006"/>
    <w:multiLevelType w:val="hybridMultilevel"/>
    <w:tmpl w:val="80560162"/>
    <w:lvl w:ilvl="0" w:tplc="080A000F">
      <w:start w:val="1"/>
      <w:numFmt w:val="decimal"/>
      <w:lvlText w:val="%1."/>
      <w:lvlJc w:val="left"/>
      <w:pPr>
        <w:ind w:left="730" w:hanging="360"/>
      </w:pPr>
    </w:lvl>
    <w:lvl w:ilvl="1" w:tplc="080A0019" w:tentative="1">
      <w:start w:val="1"/>
      <w:numFmt w:val="lowerLetter"/>
      <w:lvlText w:val="%2."/>
      <w:lvlJc w:val="left"/>
      <w:pPr>
        <w:ind w:left="1450" w:hanging="360"/>
      </w:pPr>
    </w:lvl>
    <w:lvl w:ilvl="2" w:tplc="080A001B" w:tentative="1">
      <w:start w:val="1"/>
      <w:numFmt w:val="lowerRoman"/>
      <w:lvlText w:val="%3."/>
      <w:lvlJc w:val="right"/>
      <w:pPr>
        <w:ind w:left="2170" w:hanging="180"/>
      </w:pPr>
    </w:lvl>
    <w:lvl w:ilvl="3" w:tplc="080A000F" w:tentative="1">
      <w:start w:val="1"/>
      <w:numFmt w:val="decimal"/>
      <w:lvlText w:val="%4."/>
      <w:lvlJc w:val="left"/>
      <w:pPr>
        <w:ind w:left="2890" w:hanging="360"/>
      </w:pPr>
    </w:lvl>
    <w:lvl w:ilvl="4" w:tplc="080A0019" w:tentative="1">
      <w:start w:val="1"/>
      <w:numFmt w:val="lowerLetter"/>
      <w:lvlText w:val="%5."/>
      <w:lvlJc w:val="left"/>
      <w:pPr>
        <w:ind w:left="3610" w:hanging="360"/>
      </w:pPr>
    </w:lvl>
    <w:lvl w:ilvl="5" w:tplc="080A001B" w:tentative="1">
      <w:start w:val="1"/>
      <w:numFmt w:val="lowerRoman"/>
      <w:lvlText w:val="%6."/>
      <w:lvlJc w:val="right"/>
      <w:pPr>
        <w:ind w:left="4330" w:hanging="180"/>
      </w:pPr>
    </w:lvl>
    <w:lvl w:ilvl="6" w:tplc="080A000F" w:tentative="1">
      <w:start w:val="1"/>
      <w:numFmt w:val="decimal"/>
      <w:lvlText w:val="%7."/>
      <w:lvlJc w:val="left"/>
      <w:pPr>
        <w:ind w:left="5050" w:hanging="360"/>
      </w:pPr>
    </w:lvl>
    <w:lvl w:ilvl="7" w:tplc="080A0019" w:tentative="1">
      <w:start w:val="1"/>
      <w:numFmt w:val="lowerLetter"/>
      <w:lvlText w:val="%8."/>
      <w:lvlJc w:val="left"/>
      <w:pPr>
        <w:ind w:left="5770" w:hanging="360"/>
      </w:pPr>
    </w:lvl>
    <w:lvl w:ilvl="8" w:tplc="080A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7" w15:restartNumberingAfterBreak="0">
    <w:nsid w:val="54A0448C"/>
    <w:multiLevelType w:val="hybridMultilevel"/>
    <w:tmpl w:val="0E2AD5A8"/>
    <w:lvl w:ilvl="0" w:tplc="5A0A8822">
      <w:start w:val="27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CB1898"/>
    <w:multiLevelType w:val="hybridMultilevel"/>
    <w:tmpl w:val="DF62320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3857B0"/>
    <w:multiLevelType w:val="hybridMultilevel"/>
    <w:tmpl w:val="873473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757D4F"/>
    <w:multiLevelType w:val="hybridMultilevel"/>
    <w:tmpl w:val="4864B6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1F34AA"/>
    <w:multiLevelType w:val="hybridMultilevel"/>
    <w:tmpl w:val="80560162"/>
    <w:lvl w:ilvl="0" w:tplc="080A000F">
      <w:start w:val="1"/>
      <w:numFmt w:val="decimal"/>
      <w:lvlText w:val="%1."/>
      <w:lvlJc w:val="left"/>
      <w:pPr>
        <w:ind w:left="730" w:hanging="360"/>
      </w:pPr>
    </w:lvl>
    <w:lvl w:ilvl="1" w:tplc="080A0019" w:tentative="1">
      <w:start w:val="1"/>
      <w:numFmt w:val="lowerLetter"/>
      <w:lvlText w:val="%2."/>
      <w:lvlJc w:val="left"/>
      <w:pPr>
        <w:ind w:left="1450" w:hanging="360"/>
      </w:pPr>
    </w:lvl>
    <w:lvl w:ilvl="2" w:tplc="080A001B" w:tentative="1">
      <w:start w:val="1"/>
      <w:numFmt w:val="lowerRoman"/>
      <w:lvlText w:val="%3."/>
      <w:lvlJc w:val="right"/>
      <w:pPr>
        <w:ind w:left="2170" w:hanging="180"/>
      </w:pPr>
    </w:lvl>
    <w:lvl w:ilvl="3" w:tplc="080A000F" w:tentative="1">
      <w:start w:val="1"/>
      <w:numFmt w:val="decimal"/>
      <w:lvlText w:val="%4."/>
      <w:lvlJc w:val="left"/>
      <w:pPr>
        <w:ind w:left="2890" w:hanging="360"/>
      </w:pPr>
    </w:lvl>
    <w:lvl w:ilvl="4" w:tplc="080A0019" w:tentative="1">
      <w:start w:val="1"/>
      <w:numFmt w:val="lowerLetter"/>
      <w:lvlText w:val="%5."/>
      <w:lvlJc w:val="left"/>
      <w:pPr>
        <w:ind w:left="3610" w:hanging="360"/>
      </w:pPr>
    </w:lvl>
    <w:lvl w:ilvl="5" w:tplc="080A001B" w:tentative="1">
      <w:start w:val="1"/>
      <w:numFmt w:val="lowerRoman"/>
      <w:lvlText w:val="%6."/>
      <w:lvlJc w:val="right"/>
      <w:pPr>
        <w:ind w:left="4330" w:hanging="180"/>
      </w:pPr>
    </w:lvl>
    <w:lvl w:ilvl="6" w:tplc="080A000F" w:tentative="1">
      <w:start w:val="1"/>
      <w:numFmt w:val="decimal"/>
      <w:lvlText w:val="%7."/>
      <w:lvlJc w:val="left"/>
      <w:pPr>
        <w:ind w:left="5050" w:hanging="360"/>
      </w:pPr>
    </w:lvl>
    <w:lvl w:ilvl="7" w:tplc="080A0019" w:tentative="1">
      <w:start w:val="1"/>
      <w:numFmt w:val="lowerLetter"/>
      <w:lvlText w:val="%8."/>
      <w:lvlJc w:val="left"/>
      <w:pPr>
        <w:ind w:left="5770" w:hanging="360"/>
      </w:pPr>
    </w:lvl>
    <w:lvl w:ilvl="8" w:tplc="080A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22" w15:restartNumberingAfterBreak="0">
    <w:nsid w:val="5F411638"/>
    <w:multiLevelType w:val="hybridMultilevel"/>
    <w:tmpl w:val="8ABE07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3E70C7"/>
    <w:multiLevelType w:val="hybridMultilevel"/>
    <w:tmpl w:val="BA443A96"/>
    <w:lvl w:ilvl="0" w:tplc="2926ECDE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4" w15:restartNumberingAfterBreak="0">
    <w:nsid w:val="6EB570EA"/>
    <w:multiLevelType w:val="hybridMultilevel"/>
    <w:tmpl w:val="80560162"/>
    <w:lvl w:ilvl="0" w:tplc="080A000F">
      <w:start w:val="1"/>
      <w:numFmt w:val="decimal"/>
      <w:lvlText w:val="%1."/>
      <w:lvlJc w:val="left"/>
      <w:pPr>
        <w:ind w:left="730" w:hanging="360"/>
      </w:pPr>
    </w:lvl>
    <w:lvl w:ilvl="1" w:tplc="080A0019" w:tentative="1">
      <w:start w:val="1"/>
      <w:numFmt w:val="lowerLetter"/>
      <w:lvlText w:val="%2."/>
      <w:lvlJc w:val="left"/>
      <w:pPr>
        <w:ind w:left="1450" w:hanging="360"/>
      </w:pPr>
    </w:lvl>
    <w:lvl w:ilvl="2" w:tplc="080A001B" w:tentative="1">
      <w:start w:val="1"/>
      <w:numFmt w:val="lowerRoman"/>
      <w:lvlText w:val="%3."/>
      <w:lvlJc w:val="right"/>
      <w:pPr>
        <w:ind w:left="2170" w:hanging="180"/>
      </w:pPr>
    </w:lvl>
    <w:lvl w:ilvl="3" w:tplc="080A000F" w:tentative="1">
      <w:start w:val="1"/>
      <w:numFmt w:val="decimal"/>
      <w:lvlText w:val="%4."/>
      <w:lvlJc w:val="left"/>
      <w:pPr>
        <w:ind w:left="2890" w:hanging="360"/>
      </w:pPr>
    </w:lvl>
    <w:lvl w:ilvl="4" w:tplc="080A0019" w:tentative="1">
      <w:start w:val="1"/>
      <w:numFmt w:val="lowerLetter"/>
      <w:lvlText w:val="%5."/>
      <w:lvlJc w:val="left"/>
      <w:pPr>
        <w:ind w:left="3610" w:hanging="360"/>
      </w:pPr>
    </w:lvl>
    <w:lvl w:ilvl="5" w:tplc="080A001B" w:tentative="1">
      <w:start w:val="1"/>
      <w:numFmt w:val="lowerRoman"/>
      <w:lvlText w:val="%6."/>
      <w:lvlJc w:val="right"/>
      <w:pPr>
        <w:ind w:left="4330" w:hanging="180"/>
      </w:pPr>
    </w:lvl>
    <w:lvl w:ilvl="6" w:tplc="080A000F" w:tentative="1">
      <w:start w:val="1"/>
      <w:numFmt w:val="decimal"/>
      <w:lvlText w:val="%7."/>
      <w:lvlJc w:val="left"/>
      <w:pPr>
        <w:ind w:left="5050" w:hanging="360"/>
      </w:pPr>
    </w:lvl>
    <w:lvl w:ilvl="7" w:tplc="080A0019" w:tentative="1">
      <w:start w:val="1"/>
      <w:numFmt w:val="lowerLetter"/>
      <w:lvlText w:val="%8."/>
      <w:lvlJc w:val="left"/>
      <w:pPr>
        <w:ind w:left="5770" w:hanging="360"/>
      </w:pPr>
    </w:lvl>
    <w:lvl w:ilvl="8" w:tplc="080A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25" w15:restartNumberingAfterBreak="0">
    <w:nsid w:val="6EC833A8"/>
    <w:multiLevelType w:val="hybridMultilevel"/>
    <w:tmpl w:val="9A74DA8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7069EE"/>
    <w:multiLevelType w:val="hybridMultilevel"/>
    <w:tmpl w:val="FF0AD6FE"/>
    <w:lvl w:ilvl="0" w:tplc="180E12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8"/>
  </w:num>
  <w:num w:numId="5">
    <w:abstractNumId w:val="16"/>
  </w:num>
  <w:num w:numId="6">
    <w:abstractNumId w:val="21"/>
  </w:num>
  <w:num w:numId="7">
    <w:abstractNumId w:val="24"/>
  </w:num>
  <w:num w:numId="8">
    <w:abstractNumId w:val="25"/>
  </w:num>
  <w:num w:numId="9">
    <w:abstractNumId w:val="17"/>
  </w:num>
  <w:num w:numId="10">
    <w:abstractNumId w:val="3"/>
  </w:num>
  <w:num w:numId="11">
    <w:abstractNumId w:val="5"/>
  </w:num>
  <w:num w:numId="12">
    <w:abstractNumId w:val="13"/>
  </w:num>
  <w:num w:numId="13">
    <w:abstractNumId w:val="9"/>
  </w:num>
  <w:num w:numId="14">
    <w:abstractNumId w:val="23"/>
  </w:num>
  <w:num w:numId="15">
    <w:abstractNumId w:val="26"/>
  </w:num>
  <w:num w:numId="16">
    <w:abstractNumId w:val="11"/>
  </w:num>
  <w:num w:numId="17">
    <w:abstractNumId w:val="15"/>
  </w:num>
  <w:num w:numId="18">
    <w:abstractNumId w:val="4"/>
  </w:num>
  <w:num w:numId="19">
    <w:abstractNumId w:val="19"/>
  </w:num>
  <w:num w:numId="20">
    <w:abstractNumId w:val="20"/>
  </w:num>
  <w:num w:numId="21">
    <w:abstractNumId w:val="2"/>
  </w:num>
  <w:num w:numId="22">
    <w:abstractNumId w:val="10"/>
  </w:num>
  <w:num w:numId="23">
    <w:abstractNumId w:val="14"/>
  </w:num>
  <w:num w:numId="24">
    <w:abstractNumId w:val="22"/>
  </w:num>
  <w:num w:numId="25">
    <w:abstractNumId w:val="18"/>
  </w:num>
  <w:num w:numId="26">
    <w:abstractNumId w:val="0"/>
  </w:num>
  <w:num w:numId="27">
    <w:abstractNumId w:val="6"/>
  </w:num>
  <w:num w:numId="28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MX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MX" w:vendorID="64" w:dllVersion="4096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proofState w:spelling="clean" w:grammar="clean"/>
  <w:attachedTemplate r:id="rId1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92A"/>
    <w:rsid w:val="00000DFB"/>
    <w:rsid w:val="0000179F"/>
    <w:rsid w:val="00002479"/>
    <w:rsid w:val="00002E01"/>
    <w:rsid w:val="00003636"/>
    <w:rsid w:val="000047AB"/>
    <w:rsid w:val="000073BF"/>
    <w:rsid w:val="0001052B"/>
    <w:rsid w:val="00010A45"/>
    <w:rsid w:val="0001144C"/>
    <w:rsid w:val="00011B8C"/>
    <w:rsid w:val="00012338"/>
    <w:rsid w:val="0001374F"/>
    <w:rsid w:val="00015B24"/>
    <w:rsid w:val="0001681D"/>
    <w:rsid w:val="00020B23"/>
    <w:rsid w:val="000211E9"/>
    <w:rsid w:val="00022683"/>
    <w:rsid w:val="000227E0"/>
    <w:rsid w:val="0002307C"/>
    <w:rsid w:val="00023131"/>
    <w:rsid w:val="00023729"/>
    <w:rsid w:val="00025A85"/>
    <w:rsid w:val="00026AE4"/>
    <w:rsid w:val="0002714A"/>
    <w:rsid w:val="000271A9"/>
    <w:rsid w:val="00031148"/>
    <w:rsid w:val="0003117C"/>
    <w:rsid w:val="00031421"/>
    <w:rsid w:val="00032370"/>
    <w:rsid w:val="00032BEA"/>
    <w:rsid w:val="000332A6"/>
    <w:rsid w:val="00033826"/>
    <w:rsid w:val="000339F6"/>
    <w:rsid w:val="00034023"/>
    <w:rsid w:val="00034660"/>
    <w:rsid w:val="00034ADD"/>
    <w:rsid w:val="00034D68"/>
    <w:rsid w:val="00035BC0"/>
    <w:rsid w:val="00036F94"/>
    <w:rsid w:val="00042899"/>
    <w:rsid w:val="00042B17"/>
    <w:rsid w:val="000438B9"/>
    <w:rsid w:val="00044825"/>
    <w:rsid w:val="0004506F"/>
    <w:rsid w:val="000464FA"/>
    <w:rsid w:val="00050725"/>
    <w:rsid w:val="00050C59"/>
    <w:rsid w:val="000514D8"/>
    <w:rsid w:val="000522BE"/>
    <w:rsid w:val="00052B69"/>
    <w:rsid w:val="00052BA2"/>
    <w:rsid w:val="00053B9F"/>
    <w:rsid w:val="000540E4"/>
    <w:rsid w:val="00054444"/>
    <w:rsid w:val="000547F1"/>
    <w:rsid w:val="00055C40"/>
    <w:rsid w:val="00055F37"/>
    <w:rsid w:val="00056E9C"/>
    <w:rsid w:val="000577DF"/>
    <w:rsid w:val="000605DB"/>
    <w:rsid w:val="000616F7"/>
    <w:rsid w:val="000644E9"/>
    <w:rsid w:val="000664DD"/>
    <w:rsid w:val="000664F7"/>
    <w:rsid w:val="0007029C"/>
    <w:rsid w:val="00072031"/>
    <w:rsid w:val="000738D7"/>
    <w:rsid w:val="000743E7"/>
    <w:rsid w:val="00075032"/>
    <w:rsid w:val="0007591D"/>
    <w:rsid w:val="00076AAD"/>
    <w:rsid w:val="00076C9B"/>
    <w:rsid w:val="000801FF"/>
    <w:rsid w:val="000802B3"/>
    <w:rsid w:val="000802D3"/>
    <w:rsid w:val="000804C4"/>
    <w:rsid w:val="0008188E"/>
    <w:rsid w:val="000833EA"/>
    <w:rsid w:val="0009135A"/>
    <w:rsid w:val="00091E0F"/>
    <w:rsid w:val="000920BD"/>
    <w:rsid w:val="0009225A"/>
    <w:rsid w:val="00092EA5"/>
    <w:rsid w:val="0009537D"/>
    <w:rsid w:val="0009587F"/>
    <w:rsid w:val="00096E9E"/>
    <w:rsid w:val="00096FCE"/>
    <w:rsid w:val="0009744E"/>
    <w:rsid w:val="00097885"/>
    <w:rsid w:val="00097A66"/>
    <w:rsid w:val="000A0154"/>
    <w:rsid w:val="000A01DB"/>
    <w:rsid w:val="000A03D4"/>
    <w:rsid w:val="000A156F"/>
    <w:rsid w:val="000A22DF"/>
    <w:rsid w:val="000A2F82"/>
    <w:rsid w:val="000A45EF"/>
    <w:rsid w:val="000A535B"/>
    <w:rsid w:val="000A587E"/>
    <w:rsid w:val="000A7DF7"/>
    <w:rsid w:val="000B1170"/>
    <w:rsid w:val="000B1A91"/>
    <w:rsid w:val="000B1CEF"/>
    <w:rsid w:val="000B2BF5"/>
    <w:rsid w:val="000B2DC3"/>
    <w:rsid w:val="000B2F66"/>
    <w:rsid w:val="000B44DD"/>
    <w:rsid w:val="000B5229"/>
    <w:rsid w:val="000B55B2"/>
    <w:rsid w:val="000B5E8C"/>
    <w:rsid w:val="000C0C93"/>
    <w:rsid w:val="000C13E5"/>
    <w:rsid w:val="000C16D9"/>
    <w:rsid w:val="000C4E34"/>
    <w:rsid w:val="000C60F2"/>
    <w:rsid w:val="000C65C0"/>
    <w:rsid w:val="000C6652"/>
    <w:rsid w:val="000C73AC"/>
    <w:rsid w:val="000C76F1"/>
    <w:rsid w:val="000D1DE0"/>
    <w:rsid w:val="000D265A"/>
    <w:rsid w:val="000D315C"/>
    <w:rsid w:val="000D31DB"/>
    <w:rsid w:val="000D350B"/>
    <w:rsid w:val="000D56E6"/>
    <w:rsid w:val="000D618E"/>
    <w:rsid w:val="000D6839"/>
    <w:rsid w:val="000D6FD5"/>
    <w:rsid w:val="000D78F0"/>
    <w:rsid w:val="000E0C12"/>
    <w:rsid w:val="000E0E53"/>
    <w:rsid w:val="000E1732"/>
    <w:rsid w:val="000E2E11"/>
    <w:rsid w:val="000E446D"/>
    <w:rsid w:val="000E4483"/>
    <w:rsid w:val="000E5934"/>
    <w:rsid w:val="000E5A73"/>
    <w:rsid w:val="000E6C09"/>
    <w:rsid w:val="000E6FD7"/>
    <w:rsid w:val="000E7400"/>
    <w:rsid w:val="000F05EC"/>
    <w:rsid w:val="000F08D9"/>
    <w:rsid w:val="000F11C7"/>
    <w:rsid w:val="000F11F7"/>
    <w:rsid w:val="000F384E"/>
    <w:rsid w:val="000F38A4"/>
    <w:rsid w:val="000F42DD"/>
    <w:rsid w:val="000F447A"/>
    <w:rsid w:val="000F4B0E"/>
    <w:rsid w:val="000F5837"/>
    <w:rsid w:val="000F5B93"/>
    <w:rsid w:val="000F70DA"/>
    <w:rsid w:val="0010076B"/>
    <w:rsid w:val="00101A64"/>
    <w:rsid w:val="00101F77"/>
    <w:rsid w:val="001020AF"/>
    <w:rsid w:val="00103EBC"/>
    <w:rsid w:val="00104FDA"/>
    <w:rsid w:val="0010624B"/>
    <w:rsid w:val="00106880"/>
    <w:rsid w:val="00107747"/>
    <w:rsid w:val="00107E24"/>
    <w:rsid w:val="00107E6B"/>
    <w:rsid w:val="00110ADE"/>
    <w:rsid w:val="00110B5C"/>
    <w:rsid w:val="00112E2F"/>
    <w:rsid w:val="00113838"/>
    <w:rsid w:val="00113B7E"/>
    <w:rsid w:val="00114596"/>
    <w:rsid w:val="001147CA"/>
    <w:rsid w:val="00114EDE"/>
    <w:rsid w:val="00115D59"/>
    <w:rsid w:val="00116B8F"/>
    <w:rsid w:val="00122E82"/>
    <w:rsid w:val="00123DB5"/>
    <w:rsid w:val="001248B0"/>
    <w:rsid w:val="00125111"/>
    <w:rsid w:val="001303F7"/>
    <w:rsid w:val="00130467"/>
    <w:rsid w:val="00131253"/>
    <w:rsid w:val="00131EDA"/>
    <w:rsid w:val="00131F26"/>
    <w:rsid w:val="0013222D"/>
    <w:rsid w:val="0013233F"/>
    <w:rsid w:val="001326AD"/>
    <w:rsid w:val="00132D2F"/>
    <w:rsid w:val="00134ED4"/>
    <w:rsid w:val="00135184"/>
    <w:rsid w:val="00135869"/>
    <w:rsid w:val="00136349"/>
    <w:rsid w:val="00136419"/>
    <w:rsid w:val="00136424"/>
    <w:rsid w:val="00137633"/>
    <w:rsid w:val="001426F3"/>
    <w:rsid w:val="001438A0"/>
    <w:rsid w:val="00143DC3"/>
    <w:rsid w:val="00144CBD"/>
    <w:rsid w:val="00145DDB"/>
    <w:rsid w:val="0014618C"/>
    <w:rsid w:val="001466AE"/>
    <w:rsid w:val="00146C9E"/>
    <w:rsid w:val="00147E41"/>
    <w:rsid w:val="0015075D"/>
    <w:rsid w:val="00151333"/>
    <w:rsid w:val="001527AA"/>
    <w:rsid w:val="0015285B"/>
    <w:rsid w:val="001536A2"/>
    <w:rsid w:val="0015389B"/>
    <w:rsid w:val="00153F92"/>
    <w:rsid w:val="001552AD"/>
    <w:rsid w:val="00155E8B"/>
    <w:rsid w:val="00156109"/>
    <w:rsid w:val="00156F4D"/>
    <w:rsid w:val="00162227"/>
    <w:rsid w:val="00162BE1"/>
    <w:rsid w:val="00162ED0"/>
    <w:rsid w:val="00164AA3"/>
    <w:rsid w:val="00164BB3"/>
    <w:rsid w:val="00164EEF"/>
    <w:rsid w:val="00165499"/>
    <w:rsid w:val="001672BD"/>
    <w:rsid w:val="00167D41"/>
    <w:rsid w:val="0017174E"/>
    <w:rsid w:val="00171EFA"/>
    <w:rsid w:val="00173BFA"/>
    <w:rsid w:val="00173C30"/>
    <w:rsid w:val="0017654E"/>
    <w:rsid w:val="00177728"/>
    <w:rsid w:val="00177E71"/>
    <w:rsid w:val="00177FD8"/>
    <w:rsid w:val="00182D89"/>
    <w:rsid w:val="00183A0D"/>
    <w:rsid w:val="00183FA9"/>
    <w:rsid w:val="0018791F"/>
    <w:rsid w:val="00190D6D"/>
    <w:rsid w:val="00191864"/>
    <w:rsid w:val="00191F2F"/>
    <w:rsid w:val="001920F6"/>
    <w:rsid w:val="0019281A"/>
    <w:rsid w:val="00193C67"/>
    <w:rsid w:val="00194203"/>
    <w:rsid w:val="0019456C"/>
    <w:rsid w:val="00194AAB"/>
    <w:rsid w:val="00194B7F"/>
    <w:rsid w:val="00196281"/>
    <w:rsid w:val="001A14DD"/>
    <w:rsid w:val="001A2E26"/>
    <w:rsid w:val="001A324C"/>
    <w:rsid w:val="001A37EB"/>
    <w:rsid w:val="001A5980"/>
    <w:rsid w:val="001A5A53"/>
    <w:rsid w:val="001A652B"/>
    <w:rsid w:val="001A7B49"/>
    <w:rsid w:val="001B14D0"/>
    <w:rsid w:val="001B2187"/>
    <w:rsid w:val="001B4A2A"/>
    <w:rsid w:val="001B5BB9"/>
    <w:rsid w:val="001B6243"/>
    <w:rsid w:val="001B6408"/>
    <w:rsid w:val="001B6AA4"/>
    <w:rsid w:val="001B7E16"/>
    <w:rsid w:val="001C0C09"/>
    <w:rsid w:val="001C0CE3"/>
    <w:rsid w:val="001C0E76"/>
    <w:rsid w:val="001C106E"/>
    <w:rsid w:val="001C1442"/>
    <w:rsid w:val="001C184C"/>
    <w:rsid w:val="001C3983"/>
    <w:rsid w:val="001C3A93"/>
    <w:rsid w:val="001C434A"/>
    <w:rsid w:val="001C5C6F"/>
    <w:rsid w:val="001D03D5"/>
    <w:rsid w:val="001D1715"/>
    <w:rsid w:val="001D352E"/>
    <w:rsid w:val="001D44D4"/>
    <w:rsid w:val="001D6041"/>
    <w:rsid w:val="001D6CE1"/>
    <w:rsid w:val="001D7928"/>
    <w:rsid w:val="001E09F4"/>
    <w:rsid w:val="001E29E8"/>
    <w:rsid w:val="001E30AC"/>
    <w:rsid w:val="001E4B9E"/>
    <w:rsid w:val="001F022F"/>
    <w:rsid w:val="001F0296"/>
    <w:rsid w:val="001F0E96"/>
    <w:rsid w:val="001F1E59"/>
    <w:rsid w:val="001F21DD"/>
    <w:rsid w:val="001F287D"/>
    <w:rsid w:val="001F2B11"/>
    <w:rsid w:val="001F3FBE"/>
    <w:rsid w:val="001F561E"/>
    <w:rsid w:val="001F58C3"/>
    <w:rsid w:val="001F5FDB"/>
    <w:rsid w:val="001F69A3"/>
    <w:rsid w:val="001F6FA1"/>
    <w:rsid w:val="001F76A6"/>
    <w:rsid w:val="002007D0"/>
    <w:rsid w:val="00200810"/>
    <w:rsid w:val="002012D3"/>
    <w:rsid w:val="00203593"/>
    <w:rsid w:val="00204AB6"/>
    <w:rsid w:val="00206258"/>
    <w:rsid w:val="00206354"/>
    <w:rsid w:val="002101A8"/>
    <w:rsid w:val="002105FB"/>
    <w:rsid w:val="00210636"/>
    <w:rsid w:val="00210736"/>
    <w:rsid w:val="00212533"/>
    <w:rsid w:val="002129E0"/>
    <w:rsid w:val="0021495B"/>
    <w:rsid w:val="0021522A"/>
    <w:rsid w:val="00215A5D"/>
    <w:rsid w:val="002170BF"/>
    <w:rsid w:val="00217202"/>
    <w:rsid w:val="0021721F"/>
    <w:rsid w:val="00220594"/>
    <w:rsid w:val="00220DBB"/>
    <w:rsid w:val="00221D89"/>
    <w:rsid w:val="0022292C"/>
    <w:rsid w:val="00223710"/>
    <w:rsid w:val="00223D70"/>
    <w:rsid w:val="0022441A"/>
    <w:rsid w:val="00225255"/>
    <w:rsid w:val="00226C92"/>
    <w:rsid w:val="00227B75"/>
    <w:rsid w:val="0023081F"/>
    <w:rsid w:val="0023218F"/>
    <w:rsid w:val="002321EA"/>
    <w:rsid w:val="002344C0"/>
    <w:rsid w:val="002366A3"/>
    <w:rsid w:val="00236976"/>
    <w:rsid w:val="00240709"/>
    <w:rsid w:val="0024088A"/>
    <w:rsid w:val="00240B40"/>
    <w:rsid w:val="00241202"/>
    <w:rsid w:val="002427AC"/>
    <w:rsid w:val="00242C9D"/>
    <w:rsid w:val="002448E5"/>
    <w:rsid w:val="00244A73"/>
    <w:rsid w:val="0024667A"/>
    <w:rsid w:val="0024693A"/>
    <w:rsid w:val="00246EFC"/>
    <w:rsid w:val="002478A0"/>
    <w:rsid w:val="002515F7"/>
    <w:rsid w:val="00251698"/>
    <w:rsid w:val="00252892"/>
    <w:rsid w:val="00252A0D"/>
    <w:rsid w:val="00254B33"/>
    <w:rsid w:val="0025559F"/>
    <w:rsid w:val="00257015"/>
    <w:rsid w:val="00260A28"/>
    <w:rsid w:val="00265229"/>
    <w:rsid w:val="0026691D"/>
    <w:rsid w:val="00266A9B"/>
    <w:rsid w:val="00272382"/>
    <w:rsid w:val="00272847"/>
    <w:rsid w:val="00272E56"/>
    <w:rsid w:val="00272E76"/>
    <w:rsid w:val="00273BEF"/>
    <w:rsid w:val="00273C51"/>
    <w:rsid w:val="00273EDD"/>
    <w:rsid w:val="002747FE"/>
    <w:rsid w:val="002751BB"/>
    <w:rsid w:val="0027539A"/>
    <w:rsid w:val="002761E3"/>
    <w:rsid w:val="002763D5"/>
    <w:rsid w:val="00276C34"/>
    <w:rsid w:val="00277B0C"/>
    <w:rsid w:val="00277DAF"/>
    <w:rsid w:val="0028172A"/>
    <w:rsid w:val="002818B9"/>
    <w:rsid w:val="002831A3"/>
    <w:rsid w:val="002831E5"/>
    <w:rsid w:val="0028341B"/>
    <w:rsid w:val="00283449"/>
    <w:rsid w:val="0028477A"/>
    <w:rsid w:val="00285CFD"/>
    <w:rsid w:val="00286636"/>
    <w:rsid w:val="00287473"/>
    <w:rsid w:val="002912B7"/>
    <w:rsid w:val="00292CC0"/>
    <w:rsid w:val="00293D2C"/>
    <w:rsid w:val="00294E36"/>
    <w:rsid w:val="00296186"/>
    <w:rsid w:val="00296EE7"/>
    <w:rsid w:val="002975F9"/>
    <w:rsid w:val="00297DCF"/>
    <w:rsid w:val="002A0191"/>
    <w:rsid w:val="002A01E1"/>
    <w:rsid w:val="002A0974"/>
    <w:rsid w:val="002A3EA3"/>
    <w:rsid w:val="002A3F7F"/>
    <w:rsid w:val="002A47AB"/>
    <w:rsid w:val="002A4DEA"/>
    <w:rsid w:val="002A4E09"/>
    <w:rsid w:val="002A4EA1"/>
    <w:rsid w:val="002A6732"/>
    <w:rsid w:val="002A732C"/>
    <w:rsid w:val="002B0C5E"/>
    <w:rsid w:val="002B11A6"/>
    <w:rsid w:val="002B13F2"/>
    <w:rsid w:val="002B23EF"/>
    <w:rsid w:val="002B3034"/>
    <w:rsid w:val="002B4F27"/>
    <w:rsid w:val="002B5124"/>
    <w:rsid w:val="002B634A"/>
    <w:rsid w:val="002B690E"/>
    <w:rsid w:val="002C09E2"/>
    <w:rsid w:val="002C196A"/>
    <w:rsid w:val="002C2135"/>
    <w:rsid w:val="002C2370"/>
    <w:rsid w:val="002C23C4"/>
    <w:rsid w:val="002C2999"/>
    <w:rsid w:val="002C2AC6"/>
    <w:rsid w:val="002C6267"/>
    <w:rsid w:val="002C6B1C"/>
    <w:rsid w:val="002C7925"/>
    <w:rsid w:val="002D0E7D"/>
    <w:rsid w:val="002D37C0"/>
    <w:rsid w:val="002D3D10"/>
    <w:rsid w:val="002D4E52"/>
    <w:rsid w:val="002D551B"/>
    <w:rsid w:val="002D66B3"/>
    <w:rsid w:val="002D699B"/>
    <w:rsid w:val="002D75AE"/>
    <w:rsid w:val="002D7C56"/>
    <w:rsid w:val="002E1282"/>
    <w:rsid w:val="002E2496"/>
    <w:rsid w:val="002E2B71"/>
    <w:rsid w:val="002E49D0"/>
    <w:rsid w:val="002E64AD"/>
    <w:rsid w:val="002E7B14"/>
    <w:rsid w:val="002F0D07"/>
    <w:rsid w:val="002F293A"/>
    <w:rsid w:val="002F3FBB"/>
    <w:rsid w:val="002F77EF"/>
    <w:rsid w:val="002F7C76"/>
    <w:rsid w:val="003001B9"/>
    <w:rsid w:val="00300F16"/>
    <w:rsid w:val="00301C93"/>
    <w:rsid w:val="003030FE"/>
    <w:rsid w:val="00303D26"/>
    <w:rsid w:val="0030461B"/>
    <w:rsid w:val="00304BF7"/>
    <w:rsid w:val="00305439"/>
    <w:rsid w:val="00307E74"/>
    <w:rsid w:val="00310C51"/>
    <w:rsid w:val="00311904"/>
    <w:rsid w:val="00311FE3"/>
    <w:rsid w:val="00313147"/>
    <w:rsid w:val="00314619"/>
    <w:rsid w:val="003158DE"/>
    <w:rsid w:val="00317128"/>
    <w:rsid w:val="00317962"/>
    <w:rsid w:val="003202A2"/>
    <w:rsid w:val="00320A59"/>
    <w:rsid w:val="00320B44"/>
    <w:rsid w:val="003211F7"/>
    <w:rsid w:val="00321703"/>
    <w:rsid w:val="0032267D"/>
    <w:rsid w:val="00323206"/>
    <w:rsid w:val="00323ED8"/>
    <w:rsid w:val="00324171"/>
    <w:rsid w:val="00324EF5"/>
    <w:rsid w:val="00327166"/>
    <w:rsid w:val="00327B06"/>
    <w:rsid w:val="003306F5"/>
    <w:rsid w:val="00331120"/>
    <w:rsid w:val="003320F4"/>
    <w:rsid w:val="00333046"/>
    <w:rsid w:val="003333DD"/>
    <w:rsid w:val="00333B94"/>
    <w:rsid w:val="00333C33"/>
    <w:rsid w:val="003341A4"/>
    <w:rsid w:val="003346E3"/>
    <w:rsid w:val="00335438"/>
    <w:rsid w:val="00335ED5"/>
    <w:rsid w:val="00336429"/>
    <w:rsid w:val="00336B8C"/>
    <w:rsid w:val="00340D31"/>
    <w:rsid w:val="00341151"/>
    <w:rsid w:val="00341A5C"/>
    <w:rsid w:val="00341CFE"/>
    <w:rsid w:val="0034320B"/>
    <w:rsid w:val="00347AD5"/>
    <w:rsid w:val="0035012D"/>
    <w:rsid w:val="003513A3"/>
    <w:rsid w:val="00353626"/>
    <w:rsid w:val="00353916"/>
    <w:rsid w:val="00354AEE"/>
    <w:rsid w:val="00355060"/>
    <w:rsid w:val="003551C6"/>
    <w:rsid w:val="0035568A"/>
    <w:rsid w:val="003556C1"/>
    <w:rsid w:val="00356B0D"/>
    <w:rsid w:val="0036160C"/>
    <w:rsid w:val="00361833"/>
    <w:rsid w:val="0036250F"/>
    <w:rsid w:val="00363108"/>
    <w:rsid w:val="003635B1"/>
    <w:rsid w:val="003664B5"/>
    <w:rsid w:val="00366763"/>
    <w:rsid w:val="00366D56"/>
    <w:rsid w:val="003710D1"/>
    <w:rsid w:val="00372133"/>
    <w:rsid w:val="00373EF6"/>
    <w:rsid w:val="0037703E"/>
    <w:rsid w:val="003772EC"/>
    <w:rsid w:val="003775A6"/>
    <w:rsid w:val="00380B2F"/>
    <w:rsid w:val="0038239D"/>
    <w:rsid w:val="003827ED"/>
    <w:rsid w:val="00382C31"/>
    <w:rsid w:val="00385391"/>
    <w:rsid w:val="00385405"/>
    <w:rsid w:val="00385EC6"/>
    <w:rsid w:val="00386EDD"/>
    <w:rsid w:val="00386FBF"/>
    <w:rsid w:val="00387544"/>
    <w:rsid w:val="00390014"/>
    <w:rsid w:val="00390141"/>
    <w:rsid w:val="003901B0"/>
    <w:rsid w:val="00390AC5"/>
    <w:rsid w:val="0039140B"/>
    <w:rsid w:val="003923F9"/>
    <w:rsid w:val="00392DF6"/>
    <w:rsid w:val="00393ED5"/>
    <w:rsid w:val="00394088"/>
    <w:rsid w:val="00394F54"/>
    <w:rsid w:val="00395434"/>
    <w:rsid w:val="00395F89"/>
    <w:rsid w:val="003960C1"/>
    <w:rsid w:val="00396FBE"/>
    <w:rsid w:val="0039732F"/>
    <w:rsid w:val="0039794B"/>
    <w:rsid w:val="003A0649"/>
    <w:rsid w:val="003A1DA8"/>
    <w:rsid w:val="003A1ECB"/>
    <w:rsid w:val="003A2EC5"/>
    <w:rsid w:val="003A4131"/>
    <w:rsid w:val="003A458E"/>
    <w:rsid w:val="003A57B3"/>
    <w:rsid w:val="003A5EE4"/>
    <w:rsid w:val="003A70E8"/>
    <w:rsid w:val="003B1404"/>
    <w:rsid w:val="003B2BAD"/>
    <w:rsid w:val="003B2F7F"/>
    <w:rsid w:val="003B31F9"/>
    <w:rsid w:val="003B3AB1"/>
    <w:rsid w:val="003B483B"/>
    <w:rsid w:val="003B64B7"/>
    <w:rsid w:val="003B6734"/>
    <w:rsid w:val="003B773B"/>
    <w:rsid w:val="003C016F"/>
    <w:rsid w:val="003C0886"/>
    <w:rsid w:val="003C0D4D"/>
    <w:rsid w:val="003C0DC7"/>
    <w:rsid w:val="003C419C"/>
    <w:rsid w:val="003C6688"/>
    <w:rsid w:val="003C707F"/>
    <w:rsid w:val="003C787A"/>
    <w:rsid w:val="003C7CAE"/>
    <w:rsid w:val="003C7FB2"/>
    <w:rsid w:val="003D0480"/>
    <w:rsid w:val="003D0DCF"/>
    <w:rsid w:val="003D0FDC"/>
    <w:rsid w:val="003D1431"/>
    <w:rsid w:val="003D1898"/>
    <w:rsid w:val="003D29C6"/>
    <w:rsid w:val="003D3207"/>
    <w:rsid w:val="003D4575"/>
    <w:rsid w:val="003D4C90"/>
    <w:rsid w:val="003D5623"/>
    <w:rsid w:val="003D5A11"/>
    <w:rsid w:val="003D5C42"/>
    <w:rsid w:val="003D7C09"/>
    <w:rsid w:val="003E070A"/>
    <w:rsid w:val="003E0799"/>
    <w:rsid w:val="003E0D36"/>
    <w:rsid w:val="003E0D40"/>
    <w:rsid w:val="003E2AFE"/>
    <w:rsid w:val="003E4294"/>
    <w:rsid w:val="003E53F9"/>
    <w:rsid w:val="003E6542"/>
    <w:rsid w:val="003E68A2"/>
    <w:rsid w:val="003F2EC5"/>
    <w:rsid w:val="003F4DCA"/>
    <w:rsid w:val="003F551A"/>
    <w:rsid w:val="003F6010"/>
    <w:rsid w:val="003F7A13"/>
    <w:rsid w:val="004000D5"/>
    <w:rsid w:val="004004F3"/>
    <w:rsid w:val="00400B40"/>
    <w:rsid w:val="00400CCF"/>
    <w:rsid w:val="004010C9"/>
    <w:rsid w:val="00401CB0"/>
    <w:rsid w:val="00402073"/>
    <w:rsid w:val="0040295E"/>
    <w:rsid w:val="00402D1F"/>
    <w:rsid w:val="0040305E"/>
    <w:rsid w:val="004034CC"/>
    <w:rsid w:val="004042A5"/>
    <w:rsid w:val="004045B7"/>
    <w:rsid w:val="00406EE9"/>
    <w:rsid w:val="00407D6A"/>
    <w:rsid w:val="004100DC"/>
    <w:rsid w:val="0041015D"/>
    <w:rsid w:val="00412004"/>
    <w:rsid w:val="004123EA"/>
    <w:rsid w:val="004130DC"/>
    <w:rsid w:val="00413CD0"/>
    <w:rsid w:val="00413E15"/>
    <w:rsid w:val="0041428D"/>
    <w:rsid w:val="00420684"/>
    <w:rsid w:val="00420E27"/>
    <w:rsid w:val="00422561"/>
    <w:rsid w:val="00423380"/>
    <w:rsid w:val="00423E7D"/>
    <w:rsid w:val="00424112"/>
    <w:rsid w:val="00424CF2"/>
    <w:rsid w:val="0042600F"/>
    <w:rsid w:val="0043191D"/>
    <w:rsid w:val="00433230"/>
    <w:rsid w:val="004344FF"/>
    <w:rsid w:val="0043494A"/>
    <w:rsid w:val="00434F76"/>
    <w:rsid w:val="00435E27"/>
    <w:rsid w:val="00436059"/>
    <w:rsid w:val="00437ED8"/>
    <w:rsid w:val="00440600"/>
    <w:rsid w:val="00442526"/>
    <w:rsid w:val="0044293C"/>
    <w:rsid w:val="00443AF4"/>
    <w:rsid w:val="00443C63"/>
    <w:rsid w:val="004457BC"/>
    <w:rsid w:val="00445EB2"/>
    <w:rsid w:val="00446378"/>
    <w:rsid w:val="00446ABF"/>
    <w:rsid w:val="00446D7E"/>
    <w:rsid w:val="00450C09"/>
    <w:rsid w:val="004512DE"/>
    <w:rsid w:val="0045133D"/>
    <w:rsid w:val="00451EC8"/>
    <w:rsid w:val="0045213F"/>
    <w:rsid w:val="004524CA"/>
    <w:rsid w:val="004527F7"/>
    <w:rsid w:val="0045421B"/>
    <w:rsid w:val="00455D53"/>
    <w:rsid w:val="00456811"/>
    <w:rsid w:val="004601A1"/>
    <w:rsid w:val="00460B06"/>
    <w:rsid w:val="0046282F"/>
    <w:rsid w:val="0046633F"/>
    <w:rsid w:val="004676A9"/>
    <w:rsid w:val="00467D1E"/>
    <w:rsid w:val="00471130"/>
    <w:rsid w:val="00471155"/>
    <w:rsid w:val="004713F2"/>
    <w:rsid w:val="00471B87"/>
    <w:rsid w:val="004731AE"/>
    <w:rsid w:val="0047469E"/>
    <w:rsid w:val="00474C26"/>
    <w:rsid w:val="00474D39"/>
    <w:rsid w:val="0047575F"/>
    <w:rsid w:val="0047609C"/>
    <w:rsid w:val="00477297"/>
    <w:rsid w:val="00477692"/>
    <w:rsid w:val="00480456"/>
    <w:rsid w:val="00481474"/>
    <w:rsid w:val="0048262A"/>
    <w:rsid w:val="00483888"/>
    <w:rsid w:val="00483F7F"/>
    <w:rsid w:val="00484193"/>
    <w:rsid w:val="004842B3"/>
    <w:rsid w:val="0048492B"/>
    <w:rsid w:val="00484E62"/>
    <w:rsid w:val="00485364"/>
    <w:rsid w:val="00485B28"/>
    <w:rsid w:val="0048670D"/>
    <w:rsid w:val="00486B86"/>
    <w:rsid w:val="004870B3"/>
    <w:rsid w:val="0048776C"/>
    <w:rsid w:val="00487C49"/>
    <w:rsid w:val="00487FE1"/>
    <w:rsid w:val="00490441"/>
    <w:rsid w:val="004905E7"/>
    <w:rsid w:val="00490675"/>
    <w:rsid w:val="004915DB"/>
    <w:rsid w:val="00491664"/>
    <w:rsid w:val="00494E9D"/>
    <w:rsid w:val="004954B5"/>
    <w:rsid w:val="004959A6"/>
    <w:rsid w:val="004960BA"/>
    <w:rsid w:val="0049619B"/>
    <w:rsid w:val="004969DC"/>
    <w:rsid w:val="004976B2"/>
    <w:rsid w:val="00497D2F"/>
    <w:rsid w:val="004A0B27"/>
    <w:rsid w:val="004A0C29"/>
    <w:rsid w:val="004A1486"/>
    <w:rsid w:val="004A2443"/>
    <w:rsid w:val="004A27EC"/>
    <w:rsid w:val="004A49C3"/>
    <w:rsid w:val="004A4DAA"/>
    <w:rsid w:val="004A5571"/>
    <w:rsid w:val="004A7958"/>
    <w:rsid w:val="004A7B50"/>
    <w:rsid w:val="004B104A"/>
    <w:rsid w:val="004B188B"/>
    <w:rsid w:val="004B1CA3"/>
    <w:rsid w:val="004B26D3"/>
    <w:rsid w:val="004B29C4"/>
    <w:rsid w:val="004B4499"/>
    <w:rsid w:val="004B48ED"/>
    <w:rsid w:val="004B5F7B"/>
    <w:rsid w:val="004B68BA"/>
    <w:rsid w:val="004B6C3B"/>
    <w:rsid w:val="004C05A7"/>
    <w:rsid w:val="004C0AAB"/>
    <w:rsid w:val="004C0CC3"/>
    <w:rsid w:val="004C1360"/>
    <w:rsid w:val="004C22BF"/>
    <w:rsid w:val="004C32E0"/>
    <w:rsid w:val="004C4257"/>
    <w:rsid w:val="004C4F18"/>
    <w:rsid w:val="004C5370"/>
    <w:rsid w:val="004C57BD"/>
    <w:rsid w:val="004C5B54"/>
    <w:rsid w:val="004C7CE5"/>
    <w:rsid w:val="004C7D7D"/>
    <w:rsid w:val="004D17F8"/>
    <w:rsid w:val="004D2754"/>
    <w:rsid w:val="004D3045"/>
    <w:rsid w:val="004D337B"/>
    <w:rsid w:val="004D352C"/>
    <w:rsid w:val="004D3642"/>
    <w:rsid w:val="004D3B88"/>
    <w:rsid w:val="004D41E9"/>
    <w:rsid w:val="004D4FCC"/>
    <w:rsid w:val="004E23F7"/>
    <w:rsid w:val="004E3768"/>
    <w:rsid w:val="004E447B"/>
    <w:rsid w:val="004E52A6"/>
    <w:rsid w:val="004E5CB9"/>
    <w:rsid w:val="004E5FCC"/>
    <w:rsid w:val="004E5FDE"/>
    <w:rsid w:val="004E6B51"/>
    <w:rsid w:val="004E768A"/>
    <w:rsid w:val="004F0CE4"/>
    <w:rsid w:val="004F21D1"/>
    <w:rsid w:val="004F23B4"/>
    <w:rsid w:val="004F24F2"/>
    <w:rsid w:val="004F26FA"/>
    <w:rsid w:val="004F310E"/>
    <w:rsid w:val="004F3FE4"/>
    <w:rsid w:val="004F4A8E"/>
    <w:rsid w:val="004F76CA"/>
    <w:rsid w:val="004F7892"/>
    <w:rsid w:val="004F78AB"/>
    <w:rsid w:val="00500195"/>
    <w:rsid w:val="00500429"/>
    <w:rsid w:val="005009DA"/>
    <w:rsid w:val="005010B5"/>
    <w:rsid w:val="0050414D"/>
    <w:rsid w:val="005041C0"/>
    <w:rsid w:val="005046F6"/>
    <w:rsid w:val="00504DB7"/>
    <w:rsid w:val="005050C6"/>
    <w:rsid w:val="00507CB8"/>
    <w:rsid w:val="00507F36"/>
    <w:rsid w:val="005107CC"/>
    <w:rsid w:val="00511076"/>
    <w:rsid w:val="005127DA"/>
    <w:rsid w:val="005136A1"/>
    <w:rsid w:val="00513C18"/>
    <w:rsid w:val="0051433A"/>
    <w:rsid w:val="00514563"/>
    <w:rsid w:val="00514610"/>
    <w:rsid w:val="00514E77"/>
    <w:rsid w:val="005163C5"/>
    <w:rsid w:val="0051695F"/>
    <w:rsid w:val="005201D4"/>
    <w:rsid w:val="00520768"/>
    <w:rsid w:val="00520B96"/>
    <w:rsid w:val="00523F84"/>
    <w:rsid w:val="005247D5"/>
    <w:rsid w:val="0052552D"/>
    <w:rsid w:val="00525DF7"/>
    <w:rsid w:val="00525EE0"/>
    <w:rsid w:val="00527D7E"/>
    <w:rsid w:val="005310A1"/>
    <w:rsid w:val="0053170D"/>
    <w:rsid w:val="0053235B"/>
    <w:rsid w:val="00532C56"/>
    <w:rsid w:val="00535B22"/>
    <w:rsid w:val="0054226B"/>
    <w:rsid w:val="00543644"/>
    <w:rsid w:val="00543D2B"/>
    <w:rsid w:val="00544775"/>
    <w:rsid w:val="005459A9"/>
    <w:rsid w:val="00546BAF"/>
    <w:rsid w:val="0054709F"/>
    <w:rsid w:val="00547C71"/>
    <w:rsid w:val="00547F2C"/>
    <w:rsid w:val="005503A1"/>
    <w:rsid w:val="0055101B"/>
    <w:rsid w:val="0055160A"/>
    <w:rsid w:val="00552219"/>
    <w:rsid w:val="005523BA"/>
    <w:rsid w:val="005526DB"/>
    <w:rsid w:val="00552C7B"/>
    <w:rsid w:val="005534F9"/>
    <w:rsid w:val="00553D9A"/>
    <w:rsid w:val="005550AF"/>
    <w:rsid w:val="00555AE7"/>
    <w:rsid w:val="00557EC4"/>
    <w:rsid w:val="005606F3"/>
    <w:rsid w:val="00560E79"/>
    <w:rsid w:val="00561334"/>
    <w:rsid w:val="00562CCE"/>
    <w:rsid w:val="005634AD"/>
    <w:rsid w:val="0056360E"/>
    <w:rsid w:val="005637B9"/>
    <w:rsid w:val="00564E8E"/>
    <w:rsid w:val="00565E64"/>
    <w:rsid w:val="00566CE2"/>
    <w:rsid w:val="00571B97"/>
    <w:rsid w:val="00574969"/>
    <w:rsid w:val="00576129"/>
    <w:rsid w:val="005766EF"/>
    <w:rsid w:val="00576BCF"/>
    <w:rsid w:val="005776A8"/>
    <w:rsid w:val="005776FE"/>
    <w:rsid w:val="0058062D"/>
    <w:rsid w:val="005833D0"/>
    <w:rsid w:val="00583741"/>
    <w:rsid w:val="00583ADD"/>
    <w:rsid w:val="00586773"/>
    <w:rsid w:val="00590BC7"/>
    <w:rsid w:val="00591B9E"/>
    <w:rsid w:val="00592874"/>
    <w:rsid w:val="005928B8"/>
    <w:rsid w:val="00593BD4"/>
    <w:rsid w:val="00595B90"/>
    <w:rsid w:val="005A05E3"/>
    <w:rsid w:val="005A0D7D"/>
    <w:rsid w:val="005A315F"/>
    <w:rsid w:val="005A442C"/>
    <w:rsid w:val="005A4952"/>
    <w:rsid w:val="005A53E9"/>
    <w:rsid w:val="005A7FC3"/>
    <w:rsid w:val="005B060E"/>
    <w:rsid w:val="005B1259"/>
    <w:rsid w:val="005B1ABE"/>
    <w:rsid w:val="005B1EBA"/>
    <w:rsid w:val="005B2098"/>
    <w:rsid w:val="005B3E8C"/>
    <w:rsid w:val="005B3EF3"/>
    <w:rsid w:val="005B5A52"/>
    <w:rsid w:val="005B70E0"/>
    <w:rsid w:val="005C1EFC"/>
    <w:rsid w:val="005C2CC9"/>
    <w:rsid w:val="005C2CF9"/>
    <w:rsid w:val="005C3431"/>
    <w:rsid w:val="005C4F4E"/>
    <w:rsid w:val="005C67F9"/>
    <w:rsid w:val="005D0736"/>
    <w:rsid w:val="005D1870"/>
    <w:rsid w:val="005D1AE4"/>
    <w:rsid w:val="005D287D"/>
    <w:rsid w:val="005D2FBF"/>
    <w:rsid w:val="005D3D32"/>
    <w:rsid w:val="005D4794"/>
    <w:rsid w:val="005D4BA0"/>
    <w:rsid w:val="005D53DF"/>
    <w:rsid w:val="005D621E"/>
    <w:rsid w:val="005D64BB"/>
    <w:rsid w:val="005D6562"/>
    <w:rsid w:val="005D726A"/>
    <w:rsid w:val="005D795E"/>
    <w:rsid w:val="005D798E"/>
    <w:rsid w:val="005D7F4D"/>
    <w:rsid w:val="005E0848"/>
    <w:rsid w:val="005E1BED"/>
    <w:rsid w:val="005E1C0A"/>
    <w:rsid w:val="005E208B"/>
    <w:rsid w:val="005E2AF3"/>
    <w:rsid w:val="005E4B1B"/>
    <w:rsid w:val="005E5789"/>
    <w:rsid w:val="005F0C0A"/>
    <w:rsid w:val="005F0E4E"/>
    <w:rsid w:val="005F1607"/>
    <w:rsid w:val="005F179D"/>
    <w:rsid w:val="005F19F1"/>
    <w:rsid w:val="005F344A"/>
    <w:rsid w:val="005F370B"/>
    <w:rsid w:val="005F3B9A"/>
    <w:rsid w:val="005F470A"/>
    <w:rsid w:val="005F4730"/>
    <w:rsid w:val="005F4D49"/>
    <w:rsid w:val="005F53BD"/>
    <w:rsid w:val="005F5AC7"/>
    <w:rsid w:val="005F65AF"/>
    <w:rsid w:val="005F7858"/>
    <w:rsid w:val="005F7C6F"/>
    <w:rsid w:val="00600DC6"/>
    <w:rsid w:val="006016DC"/>
    <w:rsid w:val="00601BC1"/>
    <w:rsid w:val="00602672"/>
    <w:rsid w:val="00602912"/>
    <w:rsid w:val="00603945"/>
    <w:rsid w:val="0060638A"/>
    <w:rsid w:val="00606711"/>
    <w:rsid w:val="00606E79"/>
    <w:rsid w:val="00606F99"/>
    <w:rsid w:val="00607320"/>
    <w:rsid w:val="0060739E"/>
    <w:rsid w:val="00607434"/>
    <w:rsid w:val="00607AA2"/>
    <w:rsid w:val="00607B3C"/>
    <w:rsid w:val="00607CC9"/>
    <w:rsid w:val="006101B9"/>
    <w:rsid w:val="00610EA8"/>
    <w:rsid w:val="00611BF3"/>
    <w:rsid w:val="0061305B"/>
    <w:rsid w:val="00615553"/>
    <w:rsid w:val="00616033"/>
    <w:rsid w:val="00617490"/>
    <w:rsid w:val="00617BE7"/>
    <w:rsid w:val="00622C21"/>
    <w:rsid w:val="00622D21"/>
    <w:rsid w:val="00623A45"/>
    <w:rsid w:val="00623D51"/>
    <w:rsid w:val="0062436F"/>
    <w:rsid w:val="0062441E"/>
    <w:rsid w:val="00625161"/>
    <w:rsid w:val="00625BA9"/>
    <w:rsid w:val="00626CB0"/>
    <w:rsid w:val="006274F7"/>
    <w:rsid w:val="0063049A"/>
    <w:rsid w:val="00630519"/>
    <w:rsid w:val="00630615"/>
    <w:rsid w:val="0063075D"/>
    <w:rsid w:val="00630C90"/>
    <w:rsid w:val="00630D07"/>
    <w:rsid w:val="00631C3D"/>
    <w:rsid w:val="00631FBB"/>
    <w:rsid w:val="00633261"/>
    <w:rsid w:val="00633E49"/>
    <w:rsid w:val="00633F79"/>
    <w:rsid w:val="00634161"/>
    <w:rsid w:val="0063461B"/>
    <w:rsid w:val="00634BA7"/>
    <w:rsid w:val="006351AD"/>
    <w:rsid w:val="0063522F"/>
    <w:rsid w:val="00635748"/>
    <w:rsid w:val="00635CF3"/>
    <w:rsid w:val="0063701C"/>
    <w:rsid w:val="00641EFD"/>
    <w:rsid w:val="00642F7F"/>
    <w:rsid w:val="00643333"/>
    <w:rsid w:val="006449C8"/>
    <w:rsid w:val="0064673A"/>
    <w:rsid w:val="00647612"/>
    <w:rsid w:val="00647BEA"/>
    <w:rsid w:val="00647FAB"/>
    <w:rsid w:val="006517C1"/>
    <w:rsid w:val="006529F7"/>
    <w:rsid w:val="00653008"/>
    <w:rsid w:val="00653699"/>
    <w:rsid w:val="00653E07"/>
    <w:rsid w:val="00654609"/>
    <w:rsid w:val="00654700"/>
    <w:rsid w:val="00654A7A"/>
    <w:rsid w:val="006554EF"/>
    <w:rsid w:val="0065569F"/>
    <w:rsid w:val="0065572D"/>
    <w:rsid w:val="00656034"/>
    <w:rsid w:val="00656458"/>
    <w:rsid w:val="0066075F"/>
    <w:rsid w:val="00661980"/>
    <w:rsid w:val="00661A4A"/>
    <w:rsid w:val="006629E1"/>
    <w:rsid w:val="00662AE6"/>
    <w:rsid w:val="00662E3C"/>
    <w:rsid w:val="00663AA8"/>
    <w:rsid w:val="0066516C"/>
    <w:rsid w:val="006660A8"/>
    <w:rsid w:val="00666395"/>
    <w:rsid w:val="006668E4"/>
    <w:rsid w:val="0067079A"/>
    <w:rsid w:val="00670B75"/>
    <w:rsid w:val="00671CE4"/>
    <w:rsid w:val="00673104"/>
    <w:rsid w:val="00673A0B"/>
    <w:rsid w:val="006741F4"/>
    <w:rsid w:val="00674AE4"/>
    <w:rsid w:val="00675721"/>
    <w:rsid w:val="00677042"/>
    <w:rsid w:val="006771DF"/>
    <w:rsid w:val="00677BB9"/>
    <w:rsid w:val="00680799"/>
    <w:rsid w:val="0068109B"/>
    <w:rsid w:val="00682125"/>
    <w:rsid w:val="00682551"/>
    <w:rsid w:val="00682947"/>
    <w:rsid w:val="00683E27"/>
    <w:rsid w:val="006845DE"/>
    <w:rsid w:val="00684A38"/>
    <w:rsid w:val="00685110"/>
    <w:rsid w:val="00685278"/>
    <w:rsid w:val="006856B1"/>
    <w:rsid w:val="006856EA"/>
    <w:rsid w:val="006875E8"/>
    <w:rsid w:val="00690875"/>
    <w:rsid w:val="00692CD7"/>
    <w:rsid w:val="00693258"/>
    <w:rsid w:val="006935A8"/>
    <w:rsid w:val="00693B96"/>
    <w:rsid w:val="0069401E"/>
    <w:rsid w:val="00694E3C"/>
    <w:rsid w:val="00695167"/>
    <w:rsid w:val="0069711E"/>
    <w:rsid w:val="006978A6"/>
    <w:rsid w:val="006A18AA"/>
    <w:rsid w:val="006A275A"/>
    <w:rsid w:val="006A3987"/>
    <w:rsid w:val="006A4AF3"/>
    <w:rsid w:val="006A592A"/>
    <w:rsid w:val="006A6C30"/>
    <w:rsid w:val="006A73CE"/>
    <w:rsid w:val="006A7731"/>
    <w:rsid w:val="006A782D"/>
    <w:rsid w:val="006A7E46"/>
    <w:rsid w:val="006B04FE"/>
    <w:rsid w:val="006B060D"/>
    <w:rsid w:val="006B1066"/>
    <w:rsid w:val="006B1D92"/>
    <w:rsid w:val="006B2711"/>
    <w:rsid w:val="006B436A"/>
    <w:rsid w:val="006B469C"/>
    <w:rsid w:val="006B46D1"/>
    <w:rsid w:val="006B47CB"/>
    <w:rsid w:val="006B5C9E"/>
    <w:rsid w:val="006B65B4"/>
    <w:rsid w:val="006B6845"/>
    <w:rsid w:val="006C02BF"/>
    <w:rsid w:val="006C0550"/>
    <w:rsid w:val="006C59B0"/>
    <w:rsid w:val="006C6302"/>
    <w:rsid w:val="006C78D2"/>
    <w:rsid w:val="006D1E30"/>
    <w:rsid w:val="006D23BE"/>
    <w:rsid w:val="006D3C1F"/>
    <w:rsid w:val="006D400A"/>
    <w:rsid w:val="006D460A"/>
    <w:rsid w:val="006D6AC3"/>
    <w:rsid w:val="006D6C94"/>
    <w:rsid w:val="006D6F6D"/>
    <w:rsid w:val="006D7091"/>
    <w:rsid w:val="006D78CC"/>
    <w:rsid w:val="006E17D2"/>
    <w:rsid w:val="006E1E6B"/>
    <w:rsid w:val="006E32C3"/>
    <w:rsid w:val="006E6A88"/>
    <w:rsid w:val="006E6D33"/>
    <w:rsid w:val="006E77DF"/>
    <w:rsid w:val="006F005E"/>
    <w:rsid w:val="006F1279"/>
    <w:rsid w:val="006F18C0"/>
    <w:rsid w:val="006F34E6"/>
    <w:rsid w:val="006F3D9C"/>
    <w:rsid w:val="006F4397"/>
    <w:rsid w:val="006F5707"/>
    <w:rsid w:val="006F590F"/>
    <w:rsid w:val="006F5DB3"/>
    <w:rsid w:val="006F5DC3"/>
    <w:rsid w:val="006F667E"/>
    <w:rsid w:val="006F745C"/>
    <w:rsid w:val="00700C48"/>
    <w:rsid w:val="00700F0F"/>
    <w:rsid w:val="007015DF"/>
    <w:rsid w:val="00701A75"/>
    <w:rsid w:val="007035E5"/>
    <w:rsid w:val="0070408F"/>
    <w:rsid w:val="007058F5"/>
    <w:rsid w:val="00706825"/>
    <w:rsid w:val="00706ED6"/>
    <w:rsid w:val="00707380"/>
    <w:rsid w:val="007104C1"/>
    <w:rsid w:val="0071071E"/>
    <w:rsid w:val="00710D23"/>
    <w:rsid w:val="00711372"/>
    <w:rsid w:val="00711F5E"/>
    <w:rsid w:val="00714665"/>
    <w:rsid w:val="00714F43"/>
    <w:rsid w:val="007167B8"/>
    <w:rsid w:val="00717520"/>
    <w:rsid w:val="00720878"/>
    <w:rsid w:val="00721C64"/>
    <w:rsid w:val="00722C57"/>
    <w:rsid w:val="0072372C"/>
    <w:rsid w:val="007306DB"/>
    <w:rsid w:val="007321BF"/>
    <w:rsid w:val="0073408A"/>
    <w:rsid w:val="007351C2"/>
    <w:rsid w:val="0073550A"/>
    <w:rsid w:val="00737D93"/>
    <w:rsid w:val="007404EA"/>
    <w:rsid w:val="00743DF9"/>
    <w:rsid w:val="00744F68"/>
    <w:rsid w:val="00745290"/>
    <w:rsid w:val="0074554F"/>
    <w:rsid w:val="00747BD9"/>
    <w:rsid w:val="0075125B"/>
    <w:rsid w:val="007519DA"/>
    <w:rsid w:val="0075210A"/>
    <w:rsid w:val="00753177"/>
    <w:rsid w:val="00754B7D"/>
    <w:rsid w:val="007556E9"/>
    <w:rsid w:val="00755988"/>
    <w:rsid w:val="00755BBE"/>
    <w:rsid w:val="00755D96"/>
    <w:rsid w:val="0075670C"/>
    <w:rsid w:val="00756AC3"/>
    <w:rsid w:val="00757A27"/>
    <w:rsid w:val="00760B5E"/>
    <w:rsid w:val="0076253D"/>
    <w:rsid w:val="00763A39"/>
    <w:rsid w:val="00764A0C"/>
    <w:rsid w:val="0076594C"/>
    <w:rsid w:val="007668D0"/>
    <w:rsid w:val="00766FAF"/>
    <w:rsid w:val="0077024D"/>
    <w:rsid w:val="00770786"/>
    <w:rsid w:val="007730C2"/>
    <w:rsid w:val="007734DC"/>
    <w:rsid w:val="007736BD"/>
    <w:rsid w:val="00773E4C"/>
    <w:rsid w:val="0077460E"/>
    <w:rsid w:val="0077495E"/>
    <w:rsid w:val="00774AF2"/>
    <w:rsid w:val="00774CF4"/>
    <w:rsid w:val="00774F91"/>
    <w:rsid w:val="00775697"/>
    <w:rsid w:val="00776235"/>
    <w:rsid w:val="007767BE"/>
    <w:rsid w:val="007768C7"/>
    <w:rsid w:val="00776FA7"/>
    <w:rsid w:val="00777561"/>
    <w:rsid w:val="007835CB"/>
    <w:rsid w:val="00784A97"/>
    <w:rsid w:val="007852D5"/>
    <w:rsid w:val="00785F2A"/>
    <w:rsid w:val="00786AAF"/>
    <w:rsid w:val="00786DE1"/>
    <w:rsid w:val="00790338"/>
    <w:rsid w:val="007909B1"/>
    <w:rsid w:val="00790CF7"/>
    <w:rsid w:val="00791437"/>
    <w:rsid w:val="007921C7"/>
    <w:rsid w:val="007925AB"/>
    <w:rsid w:val="00792D58"/>
    <w:rsid w:val="00792E05"/>
    <w:rsid w:val="0079314A"/>
    <w:rsid w:val="007949AE"/>
    <w:rsid w:val="00794F89"/>
    <w:rsid w:val="007953C3"/>
    <w:rsid w:val="0079692C"/>
    <w:rsid w:val="00796B11"/>
    <w:rsid w:val="007970B4"/>
    <w:rsid w:val="007971AA"/>
    <w:rsid w:val="00797D60"/>
    <w:rsid w:val="007A0CF1"/>
    <w:rsid w:val="007A1004"/>
    <w:rsid w:val="007A1D55"/>
    <w:rsid w:val="007A2D21"/>
    <w:rsid w:val="007A466C"/>
    <w:rsid w:val="007A46DF"/>
    <w:rsid w:val="007B0A33"/>
    <w:rsid w:val="007B0A91"/>
    <w:rsid w:val="007B1D96"/>
    <w:rsid w:val="007B24D3"/>
    <w:rsid w:val="007B3826"/>
    <w:rsid w:val="007B3E9E"/>
    <w:rsid w:val="007B4197"/>
    <w:rsid w:val="007B44B2"/>
    <w:rsid w:val="007B4E0C"/>
    <w:rsid w:val="007B6660"/>
    <w:rsid w:val="007C13D9"/>
    <w:rsid w:val="007C2BCF"/>
    <w:rsid w:val="007C397A"/>
    <w:rsid w:val="007C41DF"/>
    <w:rsid w:val="007C446E"/>
    <w:rsid w:val="007C47E7"/>
    <w:rsid w:val="007C49E0"/>
    <w:rsid w:val="007C4B25"/>
    <w:rsid w:val="007C62CB"/>
    <w:rsid w:val="007C6390"/>
    <w:rsid w:val="007C72A8"/>
    <w:rsid w:val="007C77EA"/>
    <w:rsid w:val="007C7829"/>
    <w:rsid w:val="007C7933"/>
    <w:rsid w:val="007D18C3"/>
    <w:rsid w:val="007D22E4"/>
    <w:rsid w:val="007D2C11"/>
    <w:rsid w:val="007D4FA4"/>
    <w:rsid w:val="007D675F"/>
    <w:rsid w:val="007D6F14"/>
    <w:rsid w:val="007E0BA0"/>
    <w:rsid w:val="007E185F"/>
    <w:rsid w:val="007E213F"/>
    <w:rsid w:val="007E3B43"/>
    <w:rsid w:val="007E3F09"/>
    <w:rsid w:val="007E4B85"/>
    <w:rsid w:val="007E5F54"/>
    <w:rsid w:val="007E6697"/>
    <w:rsid w:val="007E6EB9"/>
    <w:rsid w:val="007E7087"/>
    <w:rsid w:val="007F51E0"/>
    <w:rsid w:val="007F6055"/>
    <w:rsid w:val="007F689C"/>
    <w:rsid w:val="007F6B2D"/>
    <w:rsid w:val="007F7178"/>
    <w:rsid w:val="008019F2"/>
    <w:rsid w:val="0080433F"/>
    <w:rsid w:val="00804407"/>
    <w:rsid w:val="00805B72"/>
    <w:rsid w:val="00806CEE"/>
    <w:rsid w:val="00807B64"/>
    <w:rsid w:val="008105AE"/>
    <w:rsid w:val="0081140F"/>
    <w:rsid w:val="0081168B"/>
    <w:rsid w:val="0081345F"/>
    <w:rsid w:val="00814866"/>
    <w:rsid w:val="00816525"/>
    <w:rsid w:val="0081724C"/>
    <w:rsid w:val="00817BFB"/>
    <w:rsid w:val="00820486"/>
    <w:rsid w:val="0082325B"/>
    <w:rsid w:val="00823601"/>
    <w:rsid w:val="0082419C"/>
    <w:rsid w:val="00830156"/>
    <w:rsid w:val="008308B2"/>
    <w:rsid w:val="00830CC9"/>
    <w:rsid w:val="008311A2"/>
    <w:rsid w:val="0083373D"/>
    <w:rsid w:val="00833D2C"/>
    <w:rsid w:val="0083450B"/>
    <w:rsid w:val="00834B31"/>
    <w:rsid w:val="00835985"/>
    <w:rsid w:val="00836503"/>
    <w:rsid w:val="00836A7D"/>
    <w:rsid w:val="00836B33"/>
    <w:rsid w:val="00836F3C"/>
    <w:rsid w:val="00837654"/>
    <w:rsid w:val="00837DB6"/>
    <w:rsid w:val="008401D4"/>
    <w:rsid w:val="008408C8"/>
    <w:rsid w:val="00842B8D"/>
    <w:rsid w:val="00844BD3"/>
    <w:rsid w:val="00844D32"/>
    <w:rsid w:val="00847671"/>
    <w:rsid w:val="008501F2"/>
    <w:rsid w:val="008503CD"/>
    <w:rsid w:val="008516DF"/>
    <w:rsid w:val="00851ACD"/>
    <w:rsid w:val="00851D90"/>
    <w:rsid w:val="008522D4"/>
    <w:rsid w:val="00852311"/>
    <w:rsid w:val="008533FF"/>
    <w:rsid w:val="00853C31"/>
    <w:rsid w:val="008542DF"/>
    <w:rsid w:val="00854EFA"/>
    <w:rsid w:val="00856E1C"/>
    <w:rsid w:val="00857881"/>
    <w:rsid w:val="00857982"/>
    <w:rsid w:val="00857A57"/>
    <w:rsid w:val="00857C3F"/>
    <w:rsid w:val="0086378F"/>
    <w:rsid w:val="0086487E"/>
    <w:rsid w:val="0086525C"/>
    <w:rsid w:val="00865ACF"/>
    <w:rsid w:val="00865BA7"/>
    <w:rsid w:val="00870C94"/>
    <w:rsid w:val="0087123E"/>
    <w:rsid w:val="00871CE2"/>
    <w:rsid w:val="0087297E"/>
    <w:rsid w:val="00873612"/>
    <w:rsid w:val="00874B50"/>
    <w:rsid w:val="00874F91"/>
    <w:rsid w:val="00875C55"/>
    <w:rsid w:val="00877894"/>
    <w:rsid w:val="008809F0"/>
    <w:rsid w:val="00880FC3"/>
    <w:rsid w:val="0088133B"/>
    <w:rsid w:val="00881624"/>
    <w:rsid w:val="008830CC"/>
    <w:rsid w:val="008837BD"/>
    <w:rsid w:val="00883F62"/>
    <w:rsid w:val="0088457D"/>
    <w:rsid w:val="008847BF"/>
    <w:rsid w:val="00885AE7"/>
    <w:rsid w:val="00891824"/>
    <w:rsid w:val="00891CB7"/>
    <w:rsid w:val="00892DE1"/>
    <w:rsid w:val="00893DAD"/>
    <w:rsid w:val="008949E4"/>
    <w:rsid w:val="00895249"/>
    <w:rsid w:val="008A0BE5"/>
    <w:rsid w:val="008A14C2"/>
    <w:rsid w:val="008A1F2B"/>
    <w:rsid w:val="008A3035"/>
    <w:rsid w:val="008A5E33"/>
    <w:rsid w:val="008A62EC"/>
    <w:rsid w:val="008A646F"/>
    <w:rsid w:val="008A65CE"/>
    <w:rsid w:val="008A6F93"/>
    <w:rsid w:val="008A7E9C"/>
    <w:rsid w:val="008B0246"/>
    <w:rsid w:val="008B120F"/>
    <w:rsid w:val="008B2BC6"/>
    <w:rsid w:val="008B35EC"/>
    <w:rsid w:val="008B480A"/>
    <w:rsid w:val="008B5495"/>
    <w:rsid w:val="008B56C2"/>
    <w:rsid w:val="008B6EF9"/>
    <w:rsid w:val="008C09F1"/>
    <w:rsid w:val="008C1C4F"/>
    <w:rsid w:val="008C2260"/>
    <w:rsid w:val="008C3854"/>
    <w:rsid w:val="008C3A3E"/>
    <w:rsid w:val="008C5EC3"/>
    <w:rsid w:val="008C6F0B"/>
    <w:rsid w:val="008D04D1"/>
    <w:rsid w:val="008D1E5E"/>
    <w:rsid w:val="008D313C"/>
    <w:rsid w:val="008D3731"/>
    <w:rsid w:val="008D3AE1"/>
    <w:rsid w:val="008D4086"/>
    <w:rsid w:val="008D5D0D"/>
    <w:rsid w:val="008D6E4E"/>
    <w:rsid w:val="008D7D40"/>
    <w:rsid w:val="008E0B87"/>
    <w:rsid w:val="008E1029"/>
    <w:rsid w:val="008E1177"/>
    <w:rsid w:val="008E14F6"/>
    <w:rsid w:val="008E1519"/>
    <w:rsid w:val="008E20C2"/>
    <w:rsid w:val="008E280A"/>
    <w:rsid w:val="008E3A00"/>
    <w:rsid w:val="008E5080"/>
    <w:rsid w:val="008E50F1"/>
    <w:rsid w:val="008E52EA"/>
    <w:rsid w:val="008E56E2"/>
    <w:rsid w:val="008F1E58"/>
    <w:rsid w:val="008F2FEE"/>
    <w:rsid w:val="008F334C"/>
    <w:rsid w:val="008F4803"/>
    <w:rsid w:val="008F4F2D"/>
    <w:rsid w:val="008F6682"/>
    <w:rsid w:val="008F6BBF"/>
    <w:rsid w:val="008F6C56"/>
    <w:rsid w:val="00903E57"/>
    <w:rsid w:val="00904A33"/>
    <w:rsid w:val="0091066B"/>
    <w:rsid w:val="00910D0C"/>
    <w:rsid w:val="00911B55"/>
    <w:rsid w:val="00912AB8"/>
    <w:rsid w:val="00913B48"/>
    <w:rsid w:val="00914B90"/>
    <w:rsid w:val="0091684E"/>
    <w:rsid w:val="009168BC"/>
    <w:rsid w:val="0091768D"/>
    <w:rsid w:val="00917E4A"/>
    <w:rsid w:val="009202B6"/>
    <w:rsid w:val="009206BD"/>
    <w:rsid w:val="009208FA"/>
    <w:rsid w:val="009252B6"/>
    <w:rsid w:val="00925E78"/>
    <w:rsid w:val="009304B6"/>
    <w:rsid w:val="00931647"/>
    <w:rsid w:val="009316C2"/>
    <w:rsid w:val="00931F8E"/>
    <w:rsid w:val="00933DD6"/>
    <w:rsid w:val="00933E44"/>
    <w:rsid w:val="00933EC9"/>
    <w:rsid w:val="0093429E"/>
    <w:rsid w:val="00934DD9"/>
    <w:rsid w:val="00935341"/>
    <w:rsid w:val="009361BC"/>
    <w:rsid w:val="00936E18"/>
    <w:rsid w:val="00937401"/>
    <w:rsid w:val="00937B80"/>
    <w:rsid w:val="00940E5F"/>
    <w:rsid w:val="00940E9C"/>
    <w:rsid w:val="00940F71"/>
    <w:rsid w:val="00942AAF"/>
    <w:rsid w:val="00943620"/>
    <w:rsid w:val="00944A0F"/>
    <w:rsid w:val="00944CE9"/>
    <w:rsid w:val="00945A78"/>
    <w:rsid w:val="009505BB"/>
    <w:rsid w:val="00950FA1"/>
    <w:rsid w:val="00951AA2"/>
    <w:rsid w:val="00951EF4"/>
    <w:rsid w:val="00952DBE"/>
    <w:rsid w:val="009575E9"/>
    <w:rsid w:val="00957876"/>
    <w:rsid w:val="00960C38"/>
    <w:rsid w:val="00961374"/>
    <w:rsid w:val="009619A6"/>
    <w:rsid w:val="00961AE2"/>
    <w:rsid w:val="00963314"/>
    <w:rsid w:val="00966610"/>
    <w:rsid w:val="00971112"/>
    <w:rsid w:val="009721CD"/>
    <w:rsid w:val="00972930"/>
    <w:rsid w:val="00973FC5"/>
    <w:rsid w:val="00974352"/>
    <w:rsid w:val="009752AB"/>
    <w:rsid w:val="00975D00"/>
    <w:rsid w:val="00980269"/>
    <w:rsid w:val="00980C13"/>
    <w:rsid w:val="00981A92"/>
    <w:rsid w:val="00981C3A"/>
    <w:rsid w:val="00982460"/>
    <w:rsid w:val="009834FF"/>
    <w:rsid w:val="00983671"/>
    <w:rsid w:val="00984A00"/>
    <w:rsid w:val="0098646E"/>
    <w:rsid w:val="00986DA0"/>
    <w:rsid w:val="009876A8"/>
    <w:rsid w:val="009876CB"/>
    <w:rsid w:val="0099103F"/>
    <w:rsid w:val="0099147F"/>
    <w:rsid w:val="00993725"/>
    <w:rsid w:val="009951AE"/>
    <w:rsid w:val="00995D17"/>
    <w:rsid w:val="00995D76"/>
    <w:rsid w:val="0099614C"/>
    <w:rsid w:val="00996E00"/>
    <w:rsid w:val="009A0E39"/>
    <w:rsid w:val="009A1F52"/>
    <w:rsid w:val="009A2A88"/>
    <w:rsid w:val="009A3281"/>
    <w:rsid w:val="009A5188"/>
    <w:rsid w:val="009A5271"/>
    <w:rsid w:val="009A5341"/>
    <w:rsid w:val="009A54F1"/>
    <w:rsid w:val="009A5F06"/>
    <w:rsid w:val="009A6661"/>
    <w:rsid w:val="009A686B"/>
    <w:rsid w:val="009A69B2"/>
    <w:rsid w:val="009A7C59"/>
    <w:rsid w:val="009B0D71"/>
    <w:rsid w:val="009B159E"/>
    <w:rsid w:val="009B229C"/>
    <w:rsid w:val="009B2B33"/>
    <w:rsid w:val="009B2BC3"/>
    <w:rsid w:val="009B2D20"/>
    <w:rsid w:val="009B2FE1"/>
    <w:rsid w:val="009B4CB4"/>
    <w:rsid w:val="009B5602"/>
    <w:rsid w:val="009B69D4"/>
    <w:rsid w:val="009B6D34"/>
    <w:rsid w:val="009B6DE7"/>
    <w:rsid w:val="009B7CC2"/>
    <w:rsid w:val="009C2E9C"/>
    <w:rsid w:val="009C3989"/>
    <w:rsid w:val="009C45A7"/>
    <w:rsid w:val="009C4B71"/>
    <w:rsid w:val="009C4FF3"/>
    <w:rsid w:val="009C68DB"/>
    <w:rsid w:val="009D0103"/>
    <w:rsid w:val="009D0154"/>
    <w:rsid w:val="009D0206"/>
    <w:rsid w:val="009D02AA"/>
    <w:rsid w:val="009D0D70"/>
    <w:rsid w:val="009D182D"/>
    <w:rsid w:val="009D3473"/>
    <w:rsid w:val="009D3BBD"/>
    <w:rsid w:val="009D4072"/>
    <w:rsid w:val="009D4F6D"/>
    <w:rsid w:val="009D7FCB"/>
    <w:rsid w:val="009E3D6A"/>
    <w:rsid w:val="009E3DEF"/>
    <w:rsid w:val="009E4447"/>
    <w:rsid w:val="009E44ED"/>
    <w:rsid w:val="009E4A8F"/>
    <w:rsid w:val="009E4D3F"/>
    <w:rsid w:val="009E5BAB"/>
    <w:rsid w:val="009E6833"/>
    <w:rsid w:val="009E7C76"/>
    <w:rsid w:val="009F0740"/>
    <w:rsid w:val="009F0CF5"/>
    <w:rsid w:val="009F0E62"/>
    <w:rsid w:val="009F2544"/>
    <w:rsid w:val="009F2B0E"/>
    <w:rsid w:val="009F3BCE"/>
    <w:rsid w:val="009F7D5A"/>
    <w:rsid w:val="00A004C3"/>
    <w:rsid w:val="00A005BD"/>
    <w:rsid w:val="00A008F3"/>
    <w:rsid w:val="00A01811"/>
    <w:rsid w:val="00A01B69"/>
    <w:rsid w:val="00A02482"/>
    <w:rsid w:val="00A03DF2"/>
    <w:rsid w:val="00A04928"/>
    <w:rsid w:val="00A04AE8"/>
    <w:rsid w:val="00A04B62"/>
    <w:rsid w:val="00A05789"/>
    <w:rsid w:val="00A05FBC"/>
    <w:rsid w:val="00A06806"/>
    <w:rsid w:val="00A06DD7"/>
    <w:rsid w:val="00A078BB"/>
    <w:rsid w:val="00A123DB"/>
    <w:rsid w:val="00A131AF"/>
    <w:rsid w:val="00A14FE6"/>
    <w:rsid w:val="00A1562D"/>
    <w:rsid w:val="00A1605B"/>
    <w:rsid w:val="00A164FA"/>
    <w:rsid w:val="00A16CC5"/>
    <w:rsid w:val="00A1748B"/>
    <w:rsid w:val="00A17BF6"/>
    <w:rsid w:val="00A206C3"/>
    <w:rsid w:val="00A20CF7"/>
    <w:rsid w:val="00A21F5B"/>
    <w:rsid w:val="00A222AA"/>
    <w:rsid w:val="00A22F14"/>
    <w:rsid w:val="00A24A54"/>
    <w:rsid w:val="00A24D65"/>
    <w:rsid w:val="00A26549"/>
    <w:rsid w:val="00A278BF"/>
    <w:rsid w:val="00A27A5A"/>
    <w:rsid w:val="00A27B06"/>
    <w:rsid w:val="00A27B10"/>
    <w:rsid w:val="00A27F54"/>
    <w:rsid w:val="00A32007"/>
    <w:rsid w:val="00A3211F"/>
    <w:rsid w:val="00A3222B"/>
    <w:rsid w:val="00A3262D"/>
    <w:rsid w:val="00A32E6E"/>
    <w:rsid w:val="00A3578A"/>
    <w:rsid w:val="00A40597"/>
    <w:rsid w:val="00A419CB"/>
    <w:rsid w:val="00A43529"/>
    <w:rsid w:val="00A44056"/>
    <w:rsid w:val="00A44819"/>
    <w:rsid w:val="00A459CD"/>
    <w:rsid w:val="00A471A0"/>
    <w:rsid w:val="00A47752"/>
    <w:rsid w:val="00A50C9F"/>
    <w:rsid w:val="00A52F4A"/>
    <w:rsid w:val="00A534D6"/>
    <w:rsid w:val="00A56220"/>
    <w:rsid w:val="00A5704B"/>
    <w:rsid w:val="00A606B3"/>
    <w:rsid w:val="00A60CA0"/>
    <w:rsid w:val="00A61C70"/>
    <w:rsid w:val="00A624E0"/>
    <w:rsid w:val="00A626AE"/>
    <w:rsid w:val="00A630A3"/>
    <w:rsid w:val="00A651E7"/>
    <w:rsid w:val="00A65524"/>
    <w:rsid w:val="00A65A5B"/>
    <w:rsid w:val="00A660E1"/>
    <w:rsid w:val="00A66524"/>
    <w:rsid w:val="00A6704D"/>
    <w:rsid w:val="00A672DC"/>
    <w:rsid w:val="00A67A42"/>
    <w:rsid w:val="00A701B6"/>
    <w:rsid w:val="00A71498"/>
    <w:rsid w:val="00A724CD"/>
    <w:rsid w:val="00A72CCB"/>
    <w:rsid w:val="00A73B8C"/>
    <w:rsid w:val="00A74B67"/>
    <w:rsid w:val="00A7659D"/>
    <w:rsid w:val="00A768A4"/>
    <w:rsid w:val="00A76EDB"/>
    <w:rsid w:val="00A8053B"/>
    <w:rsid w:val="00A807DB"/>
    <w:rsid w:val="00A815F1"/>
    <w:rsid w:val="00A8201B"/>
    <w:rsid w:val="00A823F3"/>
    <w:rsid w:val="00A82598"/>
    <w:rsid w:val="00A849C0"/>
    <w:rsid w:val="00A869AC"/>
    <w:rsid w:val="00A86AB9"/>
    <w:rsid w:val="00A90595"/>
    <w:rsid w:val="00A90B38"/>
    <w:rsid w:val="00A91626"/>
    <w:rsid w:val="00A9196B"/>
    <w:rsid w:val="00A92C86"/>
    <w:rsid w:val="00A9423B"/>
    <w:rsid w:val="00A9516C"/>
    <w:rsid w:val="00A95B02"/>
    <w:rsid w:val="00A96EFF"/>
    <w:rsid w:val="00A97110"/>
    <w:rsid w:val="00A975F5"/>
    <w:rsid w:val="00A977CF"/>
    <w:rsid w:val="00A97AB6"/>
    <w:rsid w:val="00AA0B8D"/>
    <w:rsid w:val="00AA0EFB"/>
    <w:rsid w:val="00AA15AE"/>
    <w:rsid w:val="00AA1C94"/>
    <w:rsid w:val="00AA1F2A"/>
    <w:rsid w:val="00AA2D15"/>
    <w:rsid w:val="00AA2E0B"/>
    <w:rsid w:val="00AA3940"/>
    <w:rsid w:val="00AA41F9"/>
    <w:rsid w:val="00AA5057"/>
    <w:rsid w:val="00AA6E38"/>
    <w:rsid w:val="00AA72F8"/>
    <w:rsid w:val="00AA74B5"/>
    <w:rsid w:val="00AB007E"/>
    <w:rsid w:val="00AB025F"/>
    <w:rsid w:val="00AB0287"/>
    <w:rsid w:val="00AB0D4C"/>
    <w:rsid w:val="00AB1D7F"/>
    <w:rsid w:val="00AB2B53"/>
    <w:rsid w:val="00AB3A4F"/>
    <w:rsid w:val="00AB3F96"/>
    <w:rsid w:val="00AB547E"/>
    <w:rsid w:val="00AB56F7"/>
    <w:rsid w:val="00AB63FA"/>
    <w:rsid w:val="00AB66FE"/>
    <w:rsid w:val="00AB6700"/>
    <w:rsid w:val="00AB698C"/>
    <w:rsid w:val="00AB6CAB"/>
    <w:rsid w:val="00AC0488"/>
    <w:rsid w:val="00AC082B"/>
    <w:rsid w:val="00AC0E9E"/>
    <w:rsid w:val="00AC366D"/>
    <w:rsid w:val="00AC36BE"/>
    <w:rsid w:val="00AC3948"/>
    <w:rsid w:val="00AC3EEF"/>
    <w:rsid w:val="00AC44FA"/>
    <w:rsid w:val="00AC46D9"/>
    <w:rsid w:val="00AC58F1"/>
    <w:rsid w:val="00AC78B9"/>
    <w:rsid w:val="00AC790C"/>
    <w:rsid w:val="00AD11F3"/>
    <w:rsid w:val="00AD2A94"/>
    <w:rsid w:val="00AD2ACC"/>
    <w:rsid w:val="00AD3691"/>
    <w:rsid w:val="00AD4846"/>
    <w:rsid w:val="00AD4E69"/>
    <w:rsid w:val="00AD517D"/>
    <w:rsid w:val="00AD57F0"/>
    <w:rsid w:val="00AD5DAE"/>
    <w:rsid w:val="00AD6D39"/>
    <w:rsid w:val="00AD7972"/>
    <w:rsid w:val="00AE02C7"/>
    <w:rsid w:val="00AE0C19"/>
    <w:rsid w:val="00AE109D"/>
    <w:rsid w:val="00AE1C70"/>
    <w:rsid w:val="00AE2E5D"/>
    <w:rsid w:val="00AE3FCC"/>
    <w:rsid w:val="00AE4760"/>
    <w:rsid w:val="00AE48BA"/>
    <w:rsid w:val="00AE5E25"/>
    <w:rsid w:val="00AE5F96"/>
    <w:rsid w:val="00AE66D7"/>
    <w:rsid w:val="00AE6A73"/>
    <w:rsid w:val="00AE7441"/>
    <w:rsid w:val="00AE7867"/>
    <w:rsid w:val="00AE7BBB"/>
    <w:rsid w:val="00AE7CD7"/>
    <w:rsid w:val="00AF0A6F"/>
    <w:rsid w:val="00AF1644"/>
    <w:rsid w:val="00AF1817"/>
    <w:rsid w:val="00AF2639"/>
    <w:rsid w:val="00AF320D"/>
    <w:rsid w:val="00AF4349"/>
    <w:rsid w:val="00AF4C45"/>
    <w:rsid w:val="00AF62E8"/>
    <w:rsid w:val="00AF79EC"/>
    <w:rsid w:val="00B007F9"/>
    <w:rsid w:val="00B00C76"/>
    <w:rsid w:val="00B00D59"/>
    <w:rsid w:val="00B0134F"/>
    <w:rsid w:val="00B0227B"/>
    <w:rsid w:val="00B049E6"/>
    <w:rsid w:val="00B04A63"/>
    <w:rsid w:val="00B053A1"/>
    <w:rsid w:val="00B06917"/>
    <w:rsid w:val="00B10786"/>
    <w:rsid w:val="00B10D9F"/>
    <w:rsid w:val="00B11901"/>
    <w:rsid w:val="00B11E73"/>
    <w:rsid w:val="00B12404"/>
    <w:rsid w:val="00B12711"/>
    <w:rsid w:val="00B129C8"/>
    <w:rsid w:val="00B12BD8"/>
    <w:rsid w:val="00B12DE0"/>
    <w:rsid w:val="00B149AF"/>
    <w:rsid w:val="00B15F88"/>
    <w:rsid w:val="00B160FE"/>
    <w:rsid w:val="00B203C9"/>
    <w:rsid w:val="00B22BEC"/>
    <w:rsid w:val="00B22D91"/>
    <w:rsid w:val="00B2389A"/>
    <w:rsid w:val="00B2526B"/>
    <w:rsid w:val="00B25388"/>
    <w:rsid w:val="00B25557"/>
    <w:rsid w:val="00B2575F"/>
    <w:rsid w:val="00B2603E"/>
    <w:rsid w:val="00B26D6A"/>
    <w:rsid w:val="00B30231"/>
    <w:rsid w:val="00B31019"/>
    <w:rsid w:val="00B32642"/>
    <w:rsid w:val="00B32A66"/>
    <w:rsid w:val="00B33460"/>
    <w:rsid w:val="00B33879"/>
    <w:rsid w:val="00B359D8"/>
    <w:rsid w:val="00B35DB4"/>
    <w:rsid w:val="00B3638E"/>
    <w:rsid w:val="00B36ED5"/>
    <w:rsid w:val="00B37E8C"/>
    <w:rsid w:val="00B42CDE"/>
    <w:rsid w:val="00B433E1"/>
    <w:rsid w:val="00B436E3"/>
    <w:rsid w:val="00B436F2"/>
    <w:rsid w:val="00B44B6F"/>
    <w:rsid w:val="00B45DE3"/>
    <w:rsid w:val="00B46ADC"/>
    <w:rsid w:val="00B471A1"/>
    <w:rsid w:val="00B4727D"/>
    <w:rsid w:val="00B4728A"/>
    <w:rsid w:val="00B47686"/>
    <w:rsid w:val="00B50BE4"/>
    <w:rsid w:val="00B5130F"/>
    <w:rsid w:val="00B5136E"/>
    <w:rsid w:val="00B52B4D"/>
    <w:rsid w:val="00B52D1E"/>
    <w:rsid w:val="00B537AF"/>
    <w:rsid w:val="00B5380D"/>
    <w:rsid w:val="00B541D6"/>
    <w:rsid w:val="00B545A3"/>
    <w:rsid w:val="00B546FB"/>
    <w:rsid w:val="00B54D5F"/>
    <w:rsid w:val="00B5623D"/>
    <w:rsid w:val="00B5774F"/>
    <w:rsid w:val="00B60F2B"/>
    <w:rsid w:val="00B631E1"/>
    <w:rsid w:val="00B650B6"/>
    <w:rsid w:val="00B67215"/>
    <w:rsid w:val="00B6793B"/>
    <w:rsid w:val="00B70B9B"/>
    <w:rsid w:val="00B70C12"/>
    <w:rsid w:val="00B717FE"/>
    <w:rsid w:val="00B71CE9"/>
    <w:rsid w:val="00B71EF1"/>
    <w:rsid w:val="00B7460D"/>
    <w:rsid w:val="00B765B6"/>
    <w:rsid w:val="00B769FA"/>
    <w:rsid w:val="00B80D11"/>
    <w:rsid w:val="00B81B6B"/>
    <w:rsid w:val="00B8201C"/>
    <w:rsid w:val="00B82482"/>
    <w:rsid w:val="00B82B76"/>
    <w:rsid w:val="00B83E00"/>
    <w:rsid w:val="00B87CED"/>
    <w:rsid w:val="00B9038A"/>
    <w:rsid w:val="00B90502"/>
    <w:rsid w:val="00B924FD"/>
    <w:rsid w:val="00B93FD6"/>
    <w:rsid w:val="00B94A03"/>
    <w:rsid w:val="00B94AF6"/>
    <w:rsid w:val="00B9608B"/>
    <w:rsid w:val="00B96832"/>
    <w:rsid w:val="00BA00AD"/>
    <w:rsid w:val="00BA086C"/>
    <w:rsid w:val="00BA134B"/>
    <w:rsid w:val="00BA1945"/>
    <w:rsid w:val="00BA1CEA"/>
    <w:rsid w:val="00BA2292"/>
    <w:rsid w:val="00BA2E99"/>
    <w:rsid w:val="00BA2FA5"/>
    <w:rsid w:val="00BA33C1"/>
    <w:rsid w:val="00BA5FF4"/>
    <w:rsid w:val="00BA62C1"/>
    <w:rsid w:val="00BA7B1D"/>
    <w:rsid w:val="00BB18B9"/>
    <w:rsid w:val="00BB3E34"/>
    <w:rsid w:val="00BB4033"/>
    <w:rsid w:val="00BB4783"/>
    <w:rsid w:val="00BB4AD7"/>
    <w:rsid w:val="00BB51EA"/>
    <w:rsid w:val="00BB58AF"/>
    <w:rsid w:val="00BB6AB5"/>
    <w:rsid w:val="00BB6FE4"/>
    <w:rsid w:val="00BB7AF5"/>
    <w:rsid w:val="00BC04E3"/>
    <w:rsid w:val="00BC0607"/>
    <w:rsid w:val="00BC1491"/>
    <w:rsid w:val="00BC2108"/>
    <w:rsid w:val="00BC36D0"/>
    <w:rsid w:val="00BC4936"/>
    <w:rsid w:val="00BC4DFE"/>
    <w:rsid w:val="00BC4E8D"/>
    <w:rsid w:val="00BC6390"/>
    <w:rsid w:val="00BC6596"/>
    <w:rsid w:val="00BC6A8E"/>
    <w:rsid w:val="00BC7BBB"/>
    <w:rsid w:val="00BD02E7"/>
    <w:rsid w:val="00BD07A1"/>
    <w:rsid w:val="00BD20F0"/>
    <w:rsid w:val="00BD2D74"/>
    <w:rsid w:val="00BD4696"/>
    <w:rsid w:val="00BD46B4"/>
    <w:rsid w:val="00BD4DB3"/>
    <w:rsid w:val="00BD5AE9"/>
    <w:rsid w:val="00BD61DF"/>
    <w:rsid w:val="00BD706D"/>
    <w:rsid w:val="00BE2340"/>
    <w:rsid w:val="00BE261C"/>
    <w:rsid w:val="00BE2766"/>
    <w:rsid w:val="00BE3CF0"/>
    <w:rsid w:val="00BE4F25"/>
    <w:rsid w:val="00BE6309"/>
    <w:rsid w:val="00BE6712"/>
    <w:rsid w:val="00BE79F3"/>
    <w:rsid w:val="00BF083A"/>
    <w:rsid w:val="00BF10C8"/>
    <w:rsid w:val="00BF2209"/>
    <w:rsid w:val="00BF2350"/>
    <w:rsid w:val="00BF2AF1"/>
    <w:rsid w:val="00BF3EE0"/>
    <w:rsid w:val="00BF4188"/>
    <w:rsid w:val="00BF4E85"/>
    <w:rsid w:val="00BF7226"/>
    <w:rsid w:val="00BF7A8F"/>
    <w:rsid w:val="00C0003A"/>
    <w:rsid w:val="00C0066B"/>
    <w:rsid w:val="00C0294A"/>
    <w:rsid w:val="00C03EC6"/>
    <w:rsid w:val="00C057C1"/>
    <w:rsid w:val="00C06608"/>
    <w:rsid w:val="00C0680E"/>
    <w:rsid w:val="00C078E7"/>
    <w:rsid w:val="00C1155B"/>
    <w:rsid w:val="00C12632"/>
    <w:rsid w:val="00C12E31"/>
    <w:rsid w:val="00C13635"/>
    <w:rsid w:val="00C1417D"/>
    <w:rsid w:val="00C153AA"/>
    <w:rsid w:val="00C15CF3"/>
    <w:rsid w:val="00C16FEE"/>
    <w:rsid w:val="00C171E3"/>
    <w:rsid w:val="00C1784A"/>
    <w:rsid w:val="00C21D2F"/>
    <w:rsid w:val="00C236EB"/>
    <w:rsid w:val="00C251B7"/>
    <w:rsid w:val="00C25800"/>
    <w:rsid w:val="00C26C2A"/>
    <w:rsid w:val="00C26CA4"/>
    <w:rsid w:val="00C30AF0"/>
    <w:rsid w:val="00C30EFC"/>
    <w:rsid w:val="00C30F57"/>
    <w:rsid w:val="00C312EE"/>
    <w:rsid w:val="00C31983"/>
    <w:rsid w:val="00C31CE0"/>
    <w:rsid w:val="00C31E0F"/>
    <w:rsid w:val="00C337BC"/>
    <w:rsid w:val="00C34E5F"/>
    <w:rsid w:val="00C40A48"/>
    <w:rsid w:val="00C4277E"/>
    <w:rsid w:val="00C42A14"/>
    <w:rsid w:val="00C42EC1"/>
    <w:rsid w:val="00C434DE"/>
    <w:rsid w:val="00C46BE2"/>
    <w:rsid w:val="00C51BF3"/>
    <w:rsid w:val="00C51D66"/>
    <w:rsid w:val="00C527E7"/>
    <w:rsid w:val="00C53985"/>
    <w:rsid w:val="00C55146"/>
    <w:rsid w:val="00C56CFB"/>
    <w:rsid w:val="00C571FA"/>
    <w:rsid w:val="00C57951"/>
    <w:rsid w:val="00C579A9"/>
    <w:rsid w:val="00C601B2"/>
    <w:rsid w:val="00C61052"/>
    <w:rsid w:val="00C6116A"/>
    <w:rsid w:val="00C61DBF"/>
    <w:rsid w:val="00C62B53"/>
    <w:rsid w:val="00C62F25"/>
    <w:rsid w:val="00C63071"/>
    <w:rsid w:val="00C638BC"/>
    <w:rsid w:val="00C63F36"/>
    <w:rsid w:val="00C661AF"/>
    <w:rsid w:val="00C66707"/>
    <w:rsid w:val="00C671CD"/>
    <w:rsid w:val="00C70156"/>
    <w:rsid w:val="00C72439"/>
    <w:rsid w:val="00C72A8B"/>
    <w:rsid w:val="00C73893"/>
    <w:rsid w:val="00C742F1"/>
    <w:rsid w:val="00C74AC1"/>
    <w:rsid w:val="00C756BA"/>
    <w:rsid w:val="00C75C63"/>
    <w:rsid w:val="00C76496"/>
    <w:rsid w:val="00C76543"/>
    <w:rsid w:val="00C77630"/>
    <w:rsid w:val="00C77BD0"/>
    <w:rsid w:val="00C80506"/>
    <w:rsid w:val="00C8335C"/>
    <w:rsid w:val="00C83524"/>
    <w:rsid w:val="00C84F7B"/>
    <w:rsid w:val="00C85AAF"/>
    <w:rsid w:val="00C871DF"/>
    <w:rsid w:val="00C90B59"/>
    <w:rsid w:val="00C925BC"/>
    <w:rsid w:val="00C9422A"/>
    <w:rsid w:val="00C9550E"/>
    <w:rsid w:val="00C970CB"/>
    <w:rsid w:val="00CA083B"/>
    <w:rsid w:val="00CA10E0"/>
    <w:rsid w:val="00CA1DCD"/>
    <w:rsid w:val="00CA2F0F"/>
    <w:rsid w:val="00CA31BF"/>
    <w:rsid w:val="00CA3B3D"/>
    <w:rsid w:val="00CA3D54"/>
    <w:rsid w:val="00CA45EA"/>
    <w:rsid w:val="00CA4B74"/>
    <w:rsid w:val="00CA4C64"/>
    <w:rsid w:val="00CA4D75"/>
    <w:rsid w:val="00CA50A9"/>
    <w:rsid w:val="00CA76E8"/>
    <w:rsid w:val="00CA7CBB"/>
    <w:rsid w:val="00CB0294"/>
    <w:rsid w:val="00CB1169"/>
    <w:rsid w:val="00CB132B"/>
    <w:rsid w:val="00CB2A35"/>
    <w:rsid w:val="00CB3751"/>
    <w:rsid w:val="00CB3CED"/>
    <w:rsid w:val="00CB4FC9"/>
    <w:rsid w:val="00CB56AC"/>
    <w:rsid w:val="00CB7C97"/>
    <w:rsid w:val="00CC085B"/>
    <w:rsid w:val="00CC1290"/>
    <w:rsid w:val="00CC1EA9"/>
    <w:rsid w:val="00CC4314"/>
    <w:rsid w:val="00CC62D0"/>
    <w:rsid w:val="00CC6A35"/>
    <w:rsid w:val="00CC7B1F"/>
    <w:rsid w:val="00CD0597"/>
    <w:rsid w:val="00CD0F9D"/>
    <w:rsid w:val="00CD128E"/>
    <w:rsid w:val="00CD1AB2"/>
    <w:rsid w:val="00CD2350"/>
    <w:rsid w:val="00CD29AA"/>
    <w:rsid w:val="00CD39D6"/>
    <w:rsid w:val="00CD3A95"/>
    <w:rsid w:val="00CD3D43"/>
    <w:rsid w:val="00CD4762"/>
    <w:rsid w:val="00CD4C94"/>
    <w:rsid w:val="00CD5123"/>
    <w:rsid w:val="00CD682C"/>
    <w:rsid w:val="00CE2487"/>
    <w:rsid w:val="00CE26B7"/>
    <w:rsid w:val="00CE5217"/>
    <w:rsid w:val="00CE5D74"/>
    <w:rsid w:val="00CE6282"/>
    <w:rsid w:val="00CE6E5E"/>
    <w:rsid w:val="00CE744A"/>
    <w:rsid w:val="00CE7EF0"/>
    <w:rsid w:val="00CF06E9"/>
    <w:rsid w:val="00CF09CA"/>
    <w:rsid w:val="00CF2410"/>
    <w:rsid w:val="00CF27C1"/>
    <w:rsid w:val="00CF56C6"/>
    <w:rsid w:val="00CF6B9C"/>
    <w:rsid w:val="00CF7194"/>
    <w:rsid w:val="00CF7590"/>
    <w:rsid w:val="00CF76AB"/>
    <w:rsid w:val="00CF7B02"/>
    <w:rsid w:val="00CF7F5F"/>
    <w:rsid w:val="00D005DA"/>
    <w:rsid w:val="00D00693"/>
    <w:rsid w:val="00D03AD6"/>
    <w:rsid w:val="00D04066"/>
    <w:rsid w:val="00D06B1B"/>
    <w:rsid w:val="00D07218"/>
    <w:rsid w:val="00D11EB0"/>
    <w:rsid w:val="00D11F5F"/>
    <w:rsid w:val="00D12A14"/>
    <w:rsid w:val="00D13457"/>
    <w:rsid w:val="00D13DD5"/>
    <w:rsid w:val="00D13EA1"/>
    <w:rsid w:val="00D141A2"/>
    <w:rsid w:val="00D1471E"/>
    <w:rsid w:val="00D15704"/>
    <w:rsid w:val="00D1781B"/>
    <w:rsid w:val="00D2021E"/>
    <w:rsid w:val="00D2066D"/>
    <w:rsid w:val="00D213CF"/>
    <w:rsid w:val="00D21538"/>
    <w:rsid w:val="00D21C3E"/>
    <w:rsid w:val="00D22851"/>
    <w:rsid w:val="00D22B90"/>
    <w:rsid w:val="00D22CD8"/>
    <w:rsid w:val="00D22CE8"/>
    <w:rsid w:val="00D23AD9"/>
    <w:rsid w:val="00D23CF8"/>
    <w:rsid w:val="00D306EB"/>
    <w:rsid w:val="00D30944"/>
    <w:rsid w:val="00D3130D"/>
    <w:rsid w:val="00D315B3"/>
    <w:rsid w:val="00D31B17"/>
    <w:rsid w:val="00D33AF2"/>
    <w:rsid w:val="00D34861"/>
    <w:rsid w:val="00D3598F"/>
    <w:rsid w:val="00D35BEB"/>
    <w:rsid w:val="00D3667F"/>
    <w:rsid w:val="00D3681B"/>
    <w:rsid w:val="00D36D77"/>
    <w:rsid w:val="00D40E50"/>
    <w:rsid w:val="00D41EEB"/>
    <w:rsid w:val="00D4259D"/>
    <w:rsid w:val="00D42B59"/>
    <w:rsid w:val="00D44B54"/>
    <w:rsid w:val="00D450D1"/>
    <w:rsid w:val="00D45775"/>
    <w:rsid w:val="00D469CC"/>
    <w:rsid w:val="00D500B9"/>
    <w:rsid w:val="00D50219"/>
    <w:rsid w:val="00D52004"/>
    <w:rsid w:val="00D52B93"/>
    <w:rsid w:val="00D53625"/>
    <w:rsid w:val="00D5415F"/>
    <w:rsid w:val="00D54343"/>
    <w:rsid w:val="00D54B97"/>
    <w:rsid w:val="00D56D4E"/>
    <w:rsid w:val="00D6042F"/>
    <w:rsid w:val="00D60462"/>
    <w:rsid w:val="00D61793"/>
    <w:rsid w:val="00D62FEE"/>
    <w:rsid w:val="00D631A8"/>
    <w:rsid w:val="00D64189"/>
    <w:rsid w:val="00D66095"/>
    <w:rsid w:val="00D679DE"/>
    <w:rsid w:val="00D67CE1"/>
    <w:rsid w:val="00D701B6"/>
    <w:rsid w:val="00D70F6B"/>
    <w:rsid w:val="00D71BAF"/>
    <w:rsid w:val="00D729AF"/>
    <w:rsid w:val="00D72A15"/>
    <w:rsid w:val="00D73EA9"/>
    <w:rsid w:val="00D7566A"/>
    <w:rsid w:val="00D75F65"/>
    <w:rsid w:val="00D767F9"/>
    <w:rsid w:val="00D769E5"/>
    <w:rsid w:val="00D76C0F"/>
    <w:rsid w:val="00D771F5"/>
    <w:rsid w:val="00D7720D"/>
    <w:rsid w:val="00D81EDB"/>
    <w:rsid w:val="00D82C7E"/>
    <w:rsid w:val="00D82F7C"/>
    <w:rsid w:val="00D8398F"/>
    <w:rsid w:val="00D84C70"/>
    <w:rsid w:val="00D86E32"/>
    <w:rsid w:val="00D86E7E"/>
    <w:rsid w:val="00D876AC"/>
    <w:rsid w:val="00D903AC"/>
    <w:rsid w:val="00D90892"/>
    <w:rsid w:val="00D912F3"/>
    <w:rsid w:val="00D91850"/>
    <w:rsid w:val="00D91B8D"/>
    <w:rsid w:val="00D927EA"/>
    <w:rsid w:val="00D94638"/>
    <w:rsid w:val="00D94B2A"/>
    <w:rsid w:val="00D95ABE"/>
    <w:rsid w:val="00D960D7"/>
    <w:rsid w:val="00DA21E4"/>
    <w:rsid w:val="00DA29FD"/>
    <w:rsid w:val="00DA2C4F"/>
    <w:rsid w:val="00DA4060"/>
    <w:rsid w:val="00DA594A"/>
    <w:rsid w:val="00DA5B9C"/>
    <w:rsid w:val="00DA5D5C"/>
    <w:rsid w:val="00DA615B"/>
    <w:rsid w:val="00DA7A68"/>
    <w:rsid w:val="00DA7C2C"/>
    <w:rsid w:val="00DB0EE5"/>
    <w:rsid w:val="00DB1D98"/>
    <w:rsid w:val="00DB2F36"/>
    <w:rsid w:val="00DB3082"/>
    <w:rsid w:val="00DB3D13"/>
    <w:rsid w:val="00DB40A2"/>
    <w:rsid w:val="00DB4973"/>
    <w:rsid w:val="00DB70A9"/>
    <w:rsid w:val="00DB7438"/>
    <w:rsid w:val="00DC0EDD"/>
    <w:rsid w:val="00DC0F71"/>
    <w:rsid w:val="00DC3293"/>
    <w:rsid w:val="00DC38A3"/>
    <w:rsid w:val="00DC3AAB"/>
    <w:rsid w:val="00DC4611"/>
    <w:rsid w:val="00DC4897"/>
    <w:rsid w:val="00DC7040"/>
    <w:rsid w:val="00DC73D4"/>
    <w:rsid w:val="00DD08AC"/>
    <w:rsid w:val="00DD0D4E"/>
    <w:rsid w:val="00DD1783"/>
    <w:rsid w:val="00DD19DB"/>
    <w:rsid w:val="00DD2257"/>
    <w:rsid w:val="00DD237E"/>
    <w:rsid w:val="00DD6672"/>
    <w:rsid w:val="00DE015C"/>
    <w:rsid w:val="00DE0BC1"/>
    <w:rsid w:val="00DE1C73"/>
    <w:rsid w:val="00DE1FE2"/>
    <w:rsid w:val="00DE2035"/>
    <w:rsid w:val="00DE23D0"/>
    <w:rsid w:val="00DE46F6"/>
    <w:rsid w:val="00DE58EC"/>
    <w:rsid w:val="00DE5A08"/>
    <w:rsid w:val="00DE5C04"/>
    <w:rsid w:val="00DE5D03"/>
    <w:rsid w:val="00DE5E97"/>
    <w:rsid w:val="00DE70C6"/>
    <w:rsid w:val="00DE731A"/>
    <w:rsid w:val="00DF13E9"/>
    <w:rsid w:val="00DF5055"/>
    <w:rsid w:val="00DF56BE"/>
    <w:rsid w:val="00DF63DC"/>
    <w:rsid w:val="00DF74AB"/>
    <w:rsid w:val="00DF7D0F"/>
    <w:rsid w:val="00E00A10"/>
    <w:rsid w:val="00E00DC9"/>
    <w:rsid w:val="00E012E8"/>
    <w:rsid w:val="00E01ED8"/>
    <w:rsid w:val="00E03092"/>
    <w:rsid w:val="00E034E7"/>
    <w:rsid w:val="00E03DB0"/>
    <w:rsid w:val="00E044E5"/>
    <w:rsid w:val="00E05E21"/>
    <w:rsid w:val="00E070EE"/>
    <w:rsid w:val="00E1073A"/>
    <w:rsid w:val="00E10D6C"/>
    <w:rsid w:val="00E11286"/>
    <w:rsid w:val="00E1143F"/>
    <w:rsid w:val="00E11ABE"/>
    <w:rsid w:val="00E12202"/>
    <w:rsid w:val="00E129F1"/>
    <w:rsid w:val="00E133F2"/>
    <w:rsid w:val="00E1421E"/>
    <w:rsid w:val="00E145B1"/>
    <w:rsid w:val="00E164DA"/>
    <w:rsid w:val="00E17725"/>
    <w:rsid w:val="00E17C74"/>
    <w:rsid w:val="00E17D7D"/>
    <w:rsid w:val="00E20570"/>
    <w:rsid w:val="00E206C0"/>
    <w:rsid w:val="00E20FD3"/>
    <w:rsid w:val="00E22D24"/>
    <w:rsid w:val="00E23071"/>
    <w:rsid w:val="00E2312B"/>
    <w:rsid w:val="00E25575"/>
    <w:rsid w:val="00E26FE0"/>
    <w:rsid w:val="00E2788B"/>
    <w:rsid w:val="00E32333"/>
    <w:rsid w:val="00E32BA5"/>
    <w:rsid w:val="00E33118"/>
    <w:rsid w:val="00E331F0"/>
    <w:rsid w:val="00E331FB"/>
    <w:rsid w:val="00E3324B"/>
    <w:rsid w:val="00E33BDC"/>
    <w:rsid w:val="00E365F7"/>
    <w:rsid w:val="00E36734"/>
    <w:rsid w:val="00E37E1B"/>
    <w:rsid w:val="00E409C8"/>
    <w:rsid w:val="00E40E0B"/>
    <w:rsid w:val="00E41775"/>
    <w:rsid w:val="00E417F4"/>
    <w:rsid w:val="00E41EC3"/>
    <w:rsid w:val="00E422C8"/>
    <w:rsid w:val="00E42569"/>
    <w:rsid w:val="00E4269A"/>
    <w:rsid w:val="00E42B94"/>
    <w:rsid w:val="00E431BA"/>
    <w:rsid w:val="00E45653"/>
    <w:rsid w:val="00E46936"/>
    <w:rsid w:val="00E50344"/>
    <w:rsid w:val="00E51D29"/>
    <w:rsid w:val="00E521EC"/>
    <w:rsid w:val="00E5255A"/>
    <w:rsid w:val="00E529F7"/>
    <w:rsid w:val="00E52D66"/>
    <w:rsid w:val="00E52E7C"/>
    <w:rsid w:val="00E54075"/>
    <w:rsid w:val="00E54D77"/>
    <w:rsid w:val="00E55473"/>
    <w:rsid w:val="00E55BC5"/>
    <w:rsid w:val="00E6009B"/>
    <w:rsid w:val="00E62930"/>
    <w:rsid w:val="00E62C00"/>
    <w:rsid w:val="00E62C3B"/>
    <w:rsid w:val="00E64EE3"/>
    <w:rsid w:val="00E64F65"/>
    <w:rsid w:val="00E65549"/>
    <w:rsid w:val="00E65DCC"/>
    <w:rsid w:val="00E66BB0"/>
    <w:rsid w:val="00E714EA"/>
    <w:rsid w:val="00E72568"/>
    <w:rsid w:val="00E731CB"/>
    <w:rsid w:val="00E735A0"/>
    <w:rsid w:val="00E73EF7"/>
    <w:rsid w:val="00E73F5F"/>
    <w:rsid w:val="00E75662"/>
    <w:rsid w:val="00E75B80"/>
    <w:rsid w:val="00E75BDE"/>
    <w:rsid w:val="00E761BA"/>
    <w:rsid w:val="00E76A75"/>
    <w:rsid w:val="00E76C01"/>
    <w:rsid w:val="00E77363"/>
    <w:rsid w:val="00E8027F"/>
    <w:rsid w:val="00E80344"/>
    <w:rsid w:val="00E81A97"/>
    <w:rsid w:val="00E82B3E"/>
    <w:rsid w:val="00E82E50"/>
    <w:rsid w:val="00E84088"/>
    <w:rsid w:val="00E849CA"/>
    <w:rsid w:val="00E84D70"/>
    <w:rsid w:val="00E85C1B"/>
    <w:rsid w:val="00E86B4E"/>
    <w:rsid w:val="00E879EC"/>
    <w:rsid w:val="00E91741"/>
    <w:rsid w:val="00E91FEF"/>
    <w:rsid w:val="00E93211"/>
    <w:rsid w:val="00E94643"/>
    <w:rsid w:val="00E9480A"/>
    <w:rsid w:val="00E9669D"/>
    <w:rsid w:val="00E969FD"/>
    <w:rsid w:val="00EA030B"/>
    <w:rsid w:val="00EA2F4A"/>
    <w:rsid w:val="00EA39BB"/>
    <w:rsid w:val="00EA4664"/>
    <w:rsid w:val="00EA638C"/>
    <w:rsid w:val="00EA6EA3"/>
    <w:rsid w:val="00EB0021"/>
    <w:rsid w:val="00EB14B5"/>
    <w:rsid w:val="00EB2801"/>
    <w:rsid w:val="00EB2FEC"/>
    <w:rsid w:val="00EB3EFE"/>
    <w:rsid w:val="00EB6A7C"/>
    <w:rsid w:val="00EC0C69"/>
    <w:rsid w:val="00EC1BC1"/>
    <w:rsid w:val="00EC262F"/>
    <w:rsid w:val="00EC2F5C"/>
    <w:rsid w:val="00EC3331"/>
    <w:rsid w:val="00EC3460"/>
    <w:rsid w:val="00EC462C"/>
    <w:rsid w:val="00EC4E97"/>
    <w:rsid w:val="00EC5515"/>
    <w:rsid w:val="00EC5FF6"/>
    <w:rsid w:val="00EC63CC"/>
    <w:rsid w:val="00EC6BB1"/>
    <w:rsid w:val="00ED0B60"/>
    <w:rsid w:val="00ED179C"/>
    <w:rsid w:val="00ED223C"/>
    <w:rsid w:val="00ED2B99"/>
    <w:rsid w:val="00ED354C"/>
    <w:rsid w:val="00ED3D6D"/>
    <w:rsid w:val="00ED49C6"/>
    <w:rsid w:val="00ED5B2B"/>
    <w:rsid w:val="00ED6672"/>
    <w:rsid w:val="00EE1540"/>
    <w:rsid w:val="00EE20D9"/>
    <w:rsid w:val="00EE2443"/>
    <w:rsid w:val="00EE3088"/>
    <w:rsid w:val="00EE3314"/>
    <w:rsid w:val="00EE3462"/>
    <w:rsid w:val="00EE3F4B"/>
    <w:rsid w:val="00EE55E2"/>
    <w:rsid w:val="00EE6C22"/>
    <w:rsid w:val="00EE7043"/>
    <w:rsid w:val="00EF0FF9"/>
    <w:rsid w:val="00EF245C"/>
    <w:rsid w:val="00EF25F2"/>
    <w:rsid w:val="00EF2C2B"/>
    <w:rsid w:val="00EF3A54"/>
    <w:rsid w:val="00EF3E40"/>
    <w:rsid w:val="00EF3F3F"/>
    <w:rsid w:val="00EF4A21"/>
    <w:rsid w:val="00EF5837"/>
    <w:rsid w:val="00EF5A15"/>
    <w:rsid w:val="00EF666C"/>
    <w:rsid w:val="00EF6B25"/>
    <w:rsid w:val="00F00256"/>
    <w:rsid w:val="00F01D40"/>
    <w:rsid w:val="00F0360B"/>
    <w:rsid w:val="00F0395E"/>
    <w:rsid w:val="00F04104"/>
    <w:rsid w:val="00F04CFB"/>
    <w:rsid w:val="00F059F0"/>
    <w:rsid w:val="00F07D35"/>
    <w:rsid w:val="00F11971"/>
    <w:rsid w:val="00F11AAB"/>
    <w:rsid w:val="00F11D60"/>
    <w:rsid w:val="00F130E4"/>
    <w:rsid w:val="00F13FD3"/>
    <w:rsid w:val="00F14832"/>
    <w:rsid w:val="00F1692C"/>
    <w:rsid w:val="00F22372"/>
    <w:rsid w:val="00F23370"/>
    <w:rsid w:val="00F23E87"/>
    <w:rsid w:val="00F24CF3"/>
    <w:rsid w:val="00F25CC8"/>
    <w:rsid w:val="00F26706"/>
    <w:rsid w:val="00F26FA5"/>
    <w:rsid w:val="00F27970"/>
    <w:rsid w:val="00F325D6"/>
    <w:rsid w:val="00F32755"/>
    <w:rsid w:val="00F3296F"/>
    <w:rsid w:val="00F32AB3"/>
    <w:rsid w:val="00F32B83"/>
    <w:rsid w:val="00F3500C"/>
    <w:rsid w:val="00F356BA"/>
    <w:rsid w:val="00F35950"/>
    <w:rsid w:val="00F36F70"/>
    <w:rsid w:val="00F41631"/>
    <w:rsid w:val="00F42599"/>
    <w:rsid w:val="00F42987"/>
    <w:rsid w:val="00F43A8E"/>
    <w:rsid w:val="00F43D57"/>
    <w:rsid w:val="00F44FAE"/>
    <w:rsid w:val="00F46BCB"/>
    <w:rsid w:val="00F4715B"/>
    <w:rsid w:val="00F50472"/>
    <w:rsid w:val="00F505F2"/>
    <w:rsid w:val="00F5184B"/>
    <w:rsid w:val="00F52EC4"/>
    <w:rsid w:val="00F5781C"/>
    <w:rsid w:val="00F5790A"/>
    <w:rsid w:val="00F5791D"/>
    <w:rsid w:val="00F62269"/>
    <w:rsid w:val="00F62C95"/>
    <w:rsid w:val="00F62E83"/>
    <w:rsid w:val="00F63F2B"/>
    <w:rsid w:val="00F6475B"/>
    <w:rsid w:val="00F6553D"/>
    <w:rsid w:val="00F65FC9"/>
    <w:rsid w:val="00F660B0"/>
    <w:rsid w:val="00F67C3B"/>
    <w:rsid w:val="00F713E7"/>
    <w:rsid w:val="00F71DE3"/>
    <w:rsid w:val="00F75E6F"/>
    <w:rsid w:val="00F77BBC"/>
    <w:rsid w:val="00F77D0F"/>
    <w:rsid w:val="00F80196"/>
    <w:rsid w:val="00F82793"/>
    <w:rsid w:val="00F82E02"/>
    <w:rsid w:val="00F83E70"/>
    <w:rsid w:val="00F84A21"/>
    <w:rsid w:val="00F85948"/>
    <w:rsid w:val="00F85E0F"/>
    <w:rsid w:val="00F86169"/>
    <w:rsid w:val="00F861BD"/>
    <w:rsid w:val="00F867F5"/>
    <w:rsid w:val="00F90FEB"/>
    <w:rsid w:val="00F918C8"/>
    <w:rsid w:val="00F92A53"/>
    <w:rsid w:val="00F93DCC"/>
    <w:rsid w:val="00F95115"/>
    <w:rsid w:val="00F95FDC"/>
    <w:rsid w:val="00F96495"/>
    <w:rsid w:val="00F97F5F"/>
    <w:rsid w:val="00F97FF9"/>
    <w:rsid w:val="00FA1C32"/>
    <w:rsid w:val="00FA3835"/>
    <w:rsid w:val="00FA6402"/>
    <w:rsid w:val="00FA6937"/>
    <w:rsid w:val="00FB0DBD"/>
    <w:rsid w:val="00FB13B7"/>
    <w:rsid w:val="00FB1618"/>
    <w:rsid w:val="00FB4799"/>
    <w:rsid w:val="00FB5B7E"/>
    <w:rsid w:val="00FB76A6"/>
    <w:rsid w:val="00FB7DF3"/>
    <w:rsid w:val="00FC0521"/>
    <w:rsid w:val="00FC0EED"/>
    <w:rsid w:val="00FC12DF"/>
    <w:rsid w:val="00FC1C20"/>
    <w:rsid w:val="00FC2A1F"/>
    <w:rsid w:val="00FC3AE3"/>
    <w:rsid w:val="00FC41F1"/>
    <w:rsid w:val="00FC56D0"/>
    <w:rsid w:val="00FD06B4"/>
    <w:rsid w:val="00FD0A0A"/>
    <w:rsid w:val="00FD4176"/>
    <w:rsid w:val="00FD5B3D"/>
    <w:rsid w:val="00FE105C"/>
    <w:rsid w:val="00FE2299"/>
    <w:rsid w:val="00FE2414"/>
    <w:rsid w:val="00FE3619"/>
    <w:rsid w:val="00FE3C41"/>
    <w:rsid w:val="00FE4E9C"/>
    <w:rsid w:val="00FE50CC"/>
    <w:rsid w:val="00FE5CF1"/>
    <w:rsid w:val="00FE5DF0"/>
    <w:rsid w:val="00FE6C38"/>
    <w:rsid w:val="00FE736F"/>
    <w:rsid w:val="00FF07FC"/>
    <w:rsid w:val="00FF09BD"/>
    <w:rsid w:val="00FF0BF8"/>
    <w:rsid w:val="00FF1B82"/>
    <w:rsid w:val="00FF1EDE"/>
    <w:rsid w:val="00FF2DA1"/>
    <w:rsid w:val="00FF4117"/>
    <w:rsid w:val="00FF4B11"/>
    <w:rsid w:val="00FF571D"/>
    <w:rsid w:val="00FF67E7"/>
    <w:rsid w:val="00FF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D5DE746"/>
  <w15:docId w15:val="{84077184-0B80-49C2-B635-21A055D64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ADD"/>
    <w:pPr>
      <w:widowControl w:val="0"/>
      <w:spacing w:line="240" w:lineRule="atLeast"/>
    </w:pPr>
    <w:rPr>
      <w:lang w:val="es-MX" w:eastAsia="en-US"/>
    </w:rPr>
  </w:style>
  <w:style w:type="paragraph" w:styleId="Ttulo1">
    <w:name w:val="heading 1"/>
    <w:basedOn w:val="Normal"/>
    <w:next w:val="Normal"/>
    <w:link w:val="Ttulo1Car"/>
    <w:qFormat/>
    <w:rsid w:val="00583ADD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rsid w:val="00583ADD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rsid w:val="00583ADD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583ADD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583ADD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583ADD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583ADD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583ADD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583ADD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583ADD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83ADD"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rsid w:val="00583ADD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semiHidden/>
    <w:rsid w:val="00583ADD"/>
    <w:pPr>
      <w:ind w:left="900" w:hanging="900"/>
    </w:pPr>
  </w:style>
  <w:style w:type="paragraph" w:styleId="TDC1">
    <w:name w:val="toc 1"/>
    <w:basedOn w:val="Normal"/>
    <w:next w:val="Normal"/>
    <w:semiHidden/>
    <w:rsid w:val="00583ADD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semiHidden/>
    <w:rsid w:val="00583ADD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semiHidden/>
    <w:rsid w:val="00583ADD"/>
    <w:pPr>
      <w:tabs>
        <w:tab w:val="left" w:pos="1440"/>
        <w:tab w:val="right" w:pos="9360"/>
      </w:tabs>
      <w:ind w:left="864"/>
    </w:pPr>
  </w:style>
  <w:style w:type="paragraph" w:styleId="Encabezado">
    <w:name w:val="header"/>
    <w:aliases w:val="logomai,*Header,Encabezado1"/>
    <w:basedOn w:val="Normal"/>
    <w:link w:val="EncabezadoCar"/>
    <w:uiPriority w:val="99"/>
    <w:rsid w:val="00583ADD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rsid w:val="00583ADD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583ADD"/>
  </w:style>
  <w:style w:type="paragraph" w:customStyle="1" w:styleId="Paragraph3">
    <w:name w:val="Paragraph3"/>
    <w:basedOn w:val="Normal"/>
    <w:rsid w:val="00583AD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583ADD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rsid w:val="00583ADD"/>
    <w:pPr>
      <w:keepLines/>
      <w:spacing w:after="120"/>
    </w:pPr>
  </w:style>
  <w:style w:type="paragraph" w:styleId="Textoindependiente">
    <w:name w:val="Body Text"/>
    <w:basedOn w:val="Normal"/>
    <w:link w:val="TextoindependienteCar"/>
    <w:rsid w:val="00583ADD"/>
    <w:pPr>
      <w:keepLines/>
      <w:spacing w:after="120"/>
      <w:ind w:left="720"/>
    </w:pPr>
  </w:style>
  <w:style w:type="paragraph" w:styleId="TDC4">
    <w:name w:val="toc 4"/>
    <w:basedOn w:val="Normal"/>
    <w:next w:val="Normal"/>
    <w:semiHidden/>
    <w:rsid w:val="00583ADD"/>
    <w:pPr>
      <w:ind w:left="600"/>
    </w:pPr>
  </w:style>
  <w:style w:type="paragraph" w:styleId="TDC5">
    <w:name w:val="toc 5"/>
    <w:basedOn w:val="Normal"/>
    <w:next w:val="Normal"/>
    <w:semiHidden/>
    <w:rsid w:val="00583ADD"/>
    <w:pPr>
      <w:ind w:left="800"/>
    </w:pPr>
  </w:style>
  <w:style w:type="paragraph" w:styleId="TDC6">
    <w:name w:val="toc 6"/>
    <w:basedOn w:val="Normal"/>
    <w:next w:val="Normal"/>
    <w:semiHidden/>
    <w:rsid w:val="00583ADD"/>
    <w:pPr>
      <w:ind w:left="1000"/>
    </w:pPr>
  </w:style>
  <w:style w:type="paragraph" w:styleId="TDC7">
    <w:name w:val="toc 7"/>
    <w:basedOn w:val="Normal"/>
    <w:next w:val="Normal"/>
    <w:semiHidden/>
    <w:rsid w:val="00583ADD"/>
    <w:pPr>
      <w:ind w:left="1200"/>
    </w:pPr>
  </w:style>
  <w:style w:type="paragraph" w:styleId="TDC8">
    <w:name w:val="toc 8"/>
    <w:basedOn w:val="Normal"/>
    <w:next w:val="Normal"/>
    <w:semiHidden/>
    <w:rsid w:val="00583ADD"/>
    <w:pPr>
      <w:ind w:left="1400"/>
    </w:pPr>
  </w:style>
  <w:style w:type="paragraph" w:styleId="TDC9">
    <w:name w:val="toc 9"/>
    <w:basedOn w:val="Normal"/>
    <w:next w:val="Normal"/>
    <w:semiHidden/>
    <w:rsid w:val="00583ADD"/>
    <w:pPr>
      <w:ind w:left="1600"/>
    </w:pPr>
  </w:style>
  <w:style w:type="paragraph" w:customStyle="1" w:styleId="Bullet1">
    <w:name w:val="Bullet1"/>
    <w:basedOn w:val="Normal"/>
    <w:rsid w:val="00583ADD"/>
    <w:pPr>
      <w:ind w:left="720" w:hanging="432"/>
    </w:pPr>
  </w:style>
  <w:style w:type="paragraph" w:customStyle="1" w:styleId="Bullet2">
    <w:name w:val="Bullet2"/>
    <w:basedOn w:val="Normal"/>
    <w:rsid w:val="00583ADD"/>
    <w:pPr>
      <w:ind w:left="1440" w:hanging="360"/>
    </w:pPr>
    <w:rPr>
      <w:color w:val="000080"/>
    </w:rPr>
  </w:style>
  <w:style w:type="paragraph" w:styleId="Mapadeldocumento">
    <w:name w:val="Document Map"/>
    <w:basedOn w:val="Normal"/>
    <w:semiHidden/>
    <w:rsid w:val="00583ADD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583ADD"/>
    <w:rPr>
      <w:sz w:val="20"/>
      <w:vertAlign w:val="superscript"/>
    </w:rPr>
  </w:style>
  <w:style w:type="paragraph" w:styleId="Textonotapie">
    <w:name w:val="footnote text"/>
    <w:basedOn w:val="Normal"/>
    <w:semiHidden/>
    <w:rsid w:val="00583ADD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583AD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583ADD"/>
    <w:pPr>
      <w:spacing w:before="80" w:line="240" w:lineRule="auto"/>
      <w:jc w:val="both"/>
    </w:pPr>
  </w:style>
  <w:style w:type="paragraph" w:styleId="Textoindependiente2">
    <w:name w:val="Body Text 2"/>
    <w:basedOn w:val="Normal"/>
    <w:semiHidden/>
    <w:rsid w:val="00583ADD"/>
    <w:rPr>
      <w:i/>
      <w:color w:val="0000FF"/>
    </w:rPr>
  </w:style>
  <w:style w:type="paragraph" w:styleId="Sangradetextonormal">
    <w:name w:val="Body Text Indent"/>
    <w:basedOn w:val="Normal"/>
    <w:link w:val="SangradetextonormalCar"/>
    <w:semiHidden/>
    <w:rsid w:val="00583ADD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583AD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583ADD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583ADD"/>
    <w:pPr>
      <w:spacing w:after="120"/>
      <w:ind w:left="720"/>
      <w:jc w:val="both"/>
    </w:pPr>
  </w:style>
  <w:style w:type="character" w:styleId="Hipervnculo">
    <w:name w:val="Hyperlink"/>
    <w:basedOn w:val="Fuentedeprrafopredeter"/>
    <w:semiHidden/>
    <w:rsid w:val="00583AD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rsid w:val="00583ADD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Textodeglobo">
    <w:name w:val="Balloon Text"/>
    <w:basedOn w:val="Normal"/>
    <w:semiHidden/>
    <w:rsid w:val="00583ADD"/>
    <w:rPr>
      <w:rFonts w:ascii="Tahoma" w:hAnsi="Tahoma" w:cs="Tahoma"/>
      <w:sz w:val="16"/>
      <w:szCs w:val="16"/>
    </w:rPr>
  </w:style>
  <w:style w:type="paragraph" w:customStyle="1" w:styleId="Textoindependiente21">
    <w:name w:val="Texto independiente 21"/>
    <w:basedOn w:val="Normal"/>
    <w:rsid w:val="00583ADD"/>
    <w:pPr>
      <w:widowControl/>
      <w:suppressAutoHyphens/>
      <w:spacing w:before="60" w:after="40" w:line="240" w:lineRule="auto"/>
      <w:ind w:right="-72"/>
      <w:jc w:val="center"/>
    </w:pPr>
    <w:rPr>
      <w:rFonts w:ascii="Arial" w:hAnsi="Arial"/>
      <w:sz w:val="24"/>
      <w:lang w:eastAsia="ar-SA"/>
    </w:rPr>
  </w:style>
  <w:style w:type="paragraph" w:styleId="Prrafodelista">
    <w:name w:val="List Paragraph"/>
    <w:basedOn w:val="Normal"/>
    <w:uiPriority w:val="34"/>
    <w:qFormat/>
    <w:rsid w:val="00877894"/>
    <w:pPr>
      <w:ind w:left="720"/>
      <w:contextualSpacing/>
    </w:pPr>
  </w:style>
  <w:style w:type="character" w:customStyle="1" w:styleId="TextoindependienteCar">
    <w:name w:val="Texto independiente Car"/>
    <w:basedOn w:val="Fuentedeprrafopredeter"/>
    <w:link w:val="Textoindependiente"/>
    <w:rsid w:val="00BD2D74"/>
    <w:rPr>
      <w:lang w:val="en-US" w:eastAsia="en-US"/>
    </w:rPr>
  </w:style>
  <w:style w:type="table" w:styleId="Tablaconcuadrcula">
    <w:name w:val="Table Grid"/>
    <w:basedOn w:val="Tablanormal"/>
    <w:uiPriority w:val="39"/>
    <w:rsid w:val="00FF09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104FDA"/>
    <w:rPr>
      <w:color w:val="800080" w:themeColor="followedHyperlink"/>
      <w:u w:val="single"/>
    </w:rPr>
  </w:style>
  <w:style w:type="paragraph" w:customStyle="1" w:styleId="TableHeaderText">
    <w:name w:val="Table Header Text"/>
    <w:basedOn w:val="Normal"/>
    <w:rsid w:val="00975D00"/>
    <w:pPr>
      <w:widowControl/>
      <w:spacing w:line="240" w:lineRule="auto"/>
      <w:jc w:val="center"/>
    </w:pPr>
    <w:rPr>
      <w:rFonts w:ascii="Arial" w:hAnsi="Arial" w:cs="Arial"/>
      <w:b/>
      <w:sz w:val="24"/>
      <w:lang w:eastAsia="es-ES"/>
    </w:rPr>
  </w:style>
  <w:style w:type="paragraph" w:customStyle="1" w:styleId="Default">
    <w:name w:val="Default"/>
    <w:rsid w:val="00DE2035"/>
    <w:pPr>
      <w:autoSpaceDE w:val="0"/>
      <w:autoSpaceDN w:val="0"/>
      <w:adjustRightInd w:val="0"/>
    </w:pPr>
    <w:rPr>
      <w:rFonts w:ascii="Century Gothic" w:hAnsi="Century Gothic" w:cs="Century Gothic"/>
      <w:color w:val="000000"/>
      <w:sz w:val="24"/>
      <w:szCs w:val="24"/>
      <w:lang w:val="es-MX" w:eastAsia="en-US"/>
    </w:rPr>
  </w:style>
  <w:style w:type="character" w:customStyle="1" w:styleId="Ttulo1Car">
    <w:name w:val="Título 1 Car"/>
    <w:basedOn w:val="Fuentedeprrafopredeter"/>
    <w:link w:val="Ttulo1"/>
    <w:rsid w:val="00662AE6"/>
    <w:rPr>
      <w:rFonts w:ascii="Arial" w:hAnsi="Arial"/>
      <w:b/>
      <w:sz w:val="24"/>
      <w:lang w:val="es-MX" w:eastAsia="en-US"/>
    </w:rPr>
  </w:style>
  <w:style w:type="character" w:customStyle="1" w:styleId="EncabezadoCar">
    <w:name w:val="Encabezado Car"/>
    <w:aliases w:val="logomai Car,*Header Car,Encabezado1 Car"/>
    <w:link w:val="Encabezado"/>
    <w:uiPriority w:val="99"/>
    <w:rsid w:val="006E1E6B"/>
    <w:rPr>
      <w:lang w:val="en-US" w:eastAsia="en-US"/>
    </w:rPr>
  </w:style>
  <w:style w:type="paragraph" w:styleId="Sinespaciado">
    <w:name w:val="No Spacing"/>
    <w:uiPriority w:val="1"/>
    <w:qFormat/>
    <w:rsid w:val="00774CF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4344FF"/>
    <w:rPr>
      <w:i/>
      <w:color w:val="0000FF"/>
      <w:u w:val="single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endnotes" Target="endnotes.xml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ser1\Escritorio\rup_ucspec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2E01EB38A09B448B49703EADC2C5E2F" ma:contentTypeVersion="1" ma:contentTypeDescription="Crear nuevo documento." ma:contentTypeScope="" ma:versionID="a10a38af8f68dbc0e29a1a72186a6c69">
  <xsd:schema xmlns:xsd="http://www.w3.org/2001/XMLSchema" xmlns:xs="http://www.w3.org/2001/XMLSchema" xmlns:p="http://schemas.microsoft.com/office/2006/metadata/properties" xmlns:ns3="8d90171d-b003-42eb-8383-a48c6866111a" targetNamespace="http://schemas.microsoft.com/office/2006/metadata/properties" ma:root="true" ma:fieldsID="29eed0fc0d7dd11977b1dac408d1d6dd" ns3:_="">
    <xsd:import namespace="8d90171d-b003-42eb-8383-a48c6866111a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90171d-b003-42eb-8383-a48c6866111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93D22A-6612-4DC8-A7AA-625DA861CB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90171d-b003-42eb-8383-a48c686611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5C30134-0C48-495C-8DB3-6D7CAA88E7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E6ED24-B5BE-43C8-BFD5-9CE1EF1FC58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781C1EC-BE08-4A1D-9CF1-CCBD9FDC6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rup_ucspec</Template>
  <TotalTime>108</TotalTime>
  <Pages>7</Pages>
  <Words>609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Use-Case Specification: &lt;Use-Case Name&gt;</vt:lpstr>
    </vt:vector>
  </TitlesOfParts>
  <Company>&lt;Company Name&gt;</Company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Use-Case Specification: &lt;Use-Case Name&gt;</dc:title>
  <dc:subject>&lt;Project Name&gt;</dc:subject>
  <dc:creator>user1</dc:creator>
  <cp:keywords/>
  <dc:description/>
  <cp:lastModifiedBy>Jonathan Dante Zavala Hernandez</cp:lastModifiedBy>
  <cp:revision>8</cp:revision>
  <cp:lastPrinted>2017-02-08T17:06:00Z</cp:lastPrinted>
  <dcterms:created xsi:type="dcterms:W3CDTF">2018-09-24T16:21:00Z</dcterms:created>
  <dcterms:modified xsi:type="dcterms:W3CDTF">2022-06-16T15:39:00Z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0x01010092E01EB38A09B448B49703EADC2C5E2F</vt:lpwstr>
  </property>
</Properties>
</file>